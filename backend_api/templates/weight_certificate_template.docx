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3D7B" w14:textId="52FAC21E" w:rsidR="00C97E67" w:rsidRPr="00C97E67" w:rsidRDefault="00F37C0A" w:rsidP="00C97E67">
      <w:pPr>
        <w:rPr>
          <w:b/>
          <w:spacing w:val="22"/>
          <w:sz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45BA6">
        <w:rPr>
          <w:rFonts w:ascii="Times New Roman" w:hAnsi="Times New Roman"/>
          <w:sz w:val="20"/>
          <w:lang w:val="es-ES_tradnl"/>
        </w:rPr>
        <w:tab/>
      </w:r>
      <w:r w:rsidRPr="00945BA6">
        <w:rPr>
          <w:rFonts w:ascii="Times New Roman" w:hAnsi="Times New Roman"/>
          <w:sz w:val="20"/>
          <w:lang w:val="es-ES_tradnl"/>
        </w:rPr>
        <w:tab/>
      </w:r>
      <w:r w:rsidRPr="00945BA6">
        <w:rPr>
          <w:rFonts w:ascii="Times New Roman" w:hAnsi="Times New Roman"/>
          <w:sz w:val="20"/>
          <w:lang w:val="es-ES_tradnl"/>
        </w:rPr>
        <w:tab/>
      </w:r>
      <w:r w:rsidRPr="00945BA6">
        <w:rPr>
          <w:rFonts w:ascii="Times New Roman" w:hAnsi="Times New Roman"/>
          <w:sz w:val="20"/>
          <w:lang w:val="es-ES_tradnl"/>
        </w:rPr>
        <w:tab/>
      </w:r>
      <w:r w:rsidRPr="00945BA6">
        <w:rPr>
          <w:rFonts w:ascii="Times New Roman" w:hAnsi="Times New Roman"/>
          <w:sz w:val="20"/>
          <w:lang w:val="es-ES_tradnl"/>
        </w:rPr>
        <w:tab/>
      </w:r>
      <w:r w:rsidR="00C97E67">
        <w:rPr>
          <w:rFonts w:ascii="Times New Roman" w:hAnsi="Times New Roman"/>
          <w:sz w:val="20"/>
          <w:lang w:val="es-ES_tradnl"/>
        </w:rPr>
        <w:tab/>
      </w:r>
      <w:r w:rsidR="00C97E67">
        <w:rPr>
          <w:rFonts w:ascii="Times New Roman" w:hAnsi="Times New Roman"/>
          <w:sz w:val="20"/>
          <w:lang w:val="es-ES_tradnl"/>
        </w:rPr>
        <w:tab/>
      </w:r>
      <w:r w:rsidR="00C97E67">
        <w:rPr>
          <w:rFonts w:ascii="Times New Roman" w:hAnsi="Times New Roman"/>
          <w:sz w:val="20"/>
          <w:lang w:val="es-ES_tradnl"/>
        </w:rPr>
        <w:tab/>
      </w:r>
      <w:r w:rsidR="00C97E67">
        <w:rPr>
          <w:rFonts w:ascii="Times New Roman" w:hAnsi="Times New Roman"/>
          <w:sz w:val="20"/>
          <w:lang w:val="es-ES_tradnl"/>
        </w:rPr>
        <w:tab/>
      </w:r>
      <w:r w:rsidRPr="00C97E67">
        <w:rPr>
          <w:rFonts w:ascii="Times New Roman" w:hAnsi="Times New Roman"/>
          <w:sz w:val="20"/>
          <w:lang w:val="en-US"/>
        </w:rPr>
        <w:t xml:space="preserve"> </w:t>
      </w:r>
      <w:r w:rsidR="00AE651C" w:rsidRPr="00C97E67">
        <w:rPr>
          <w:rFonts w:ascii="Times New Roman" w:hAnsi="Times New Roman"/>
          <w:sz w:val="20"/>
          <w:lang w:val="en-US"/>
        </w:rPr>
        <w:t xml:space="preserve">             </w:t>
      </w:r>
      <w:r w:rsidR="00C97E67" w:rsidRPr="00C97E67">
        <w:rPr>
          <w:b/>
          <w:color w:val="FF0000"/>
          <w:spacing w:val="22"/>
          <w:sz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C97E67" w:rsidRPr="00C97E67">
        <w:rPr>
          <w:color w:val="000000"/>
          <w:spacing w:val="22"/>
          <w:sz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97E67" w:rsidRPr="00C97E67">
        <w:rPr>
          <w:b/>
          <w:color w:val="000000"/>
          <w:spacing w:val="22"/>
          <w:sz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{report_number}</w:t>
      </w:r>
    </w:p>
    <w:p w14:paraId="5769F3D2" w14:textId="100EBC3C" w:rsidR="00C4616D" w:rsidRPr="00945BA6" w:rsidRDefault="00C97E67" w:rsidP="00F37C0A"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</w:p>
    <w:p w14:paraId="16BBB501" w14:textId="77777777" w:rsidR="00A46F6E" w:rsidRPr="00945BA6" w:rsidRDefault="00A46F6E" w:rsidP="00A46F6E">
      <w:pPr>
        <w:pStyle w:val="BodyText"/>
        <w:rPr>
          <w:rFonts w:ascii="Times New Roman" w:hAnsi="Times New Roman"/>
          <w:b/>
          <w:i/>
          <w:sz w:val="20"/>
        </w:rPr>
      </w:pPr>
    </w:p>
    <w:p w14:paraId="3A1BA88D" w14:textId="77777777" w:rsidR="008168C3" w:rsidRPr="00DA49C7" w:rsidRDefault="00C57D68" w:rsidP="00C57D68">
      <w:pPr>
        <w:pStyle w:val="BodyText"/>
        <w:jc w:val="center"/>
        <w:rPr>
          <w:rFonts w:ascii="Times New Roman" w:hAnsi="Times New Roman"/>
          <w:b/>
          <w:sz w:val="32"/>
          <w:szCs w:val="32"/>
        </w:rPr>
      </w:pPr>
      <w:r w:rsidRPr="00DA49C7">
        <w:rPr>
          <w:rFonts w:ascii="Times New Roman" w:hAnsi="Times New Roman"/>
          <w:b/>
          <w:sz w:val="32"/>
          <w:szCs w:val="32"/>
        </w:rPr>
        <w:t>WEIGHT CERTIFICATE</w:t>
      </w:r>
    </w:p>
    <w:p w14:paraId="521E041C" w14:textId="77777777" w:rsidR="00D7296D" w:rsidRPr="00945BA6" w:rsidRDefault="00A46F6E" w:rsidP="0081328D">
      <w:pPr>
        <w:pStyle w:val="BodyText"/>
        <w:rPr>
          <w:rFonts w:ascii="Times New Roman" w:hAnsi="Times New Roman"/>
          <w:sz w:val="20"/>
        </w:rPr>
      </w:pPr>
      <w:r w:rsidRPr="00945BA6">
        <w:rPr>
          <w:rFonts w:ascii="Times New Roman" w:hAnsi="Times New Roman"/>
          <w:sz w:val="20"/>
        </w:rPr>
        <w:t xml:space="preserve">  </w:t>
      </w:r>
    </w:p>
    <w:p w14:paraId="64908CAC" w14:textId="77777777" w:rsidR="00610D94" w:rsidRPr="00945BA6" w:rsidRDefault="00610D94" w:rsidP="00610D94">
      <w:pPr>
        <w:pStyle w:val="BodyText"/>
        <w:rPr>
          <w:rFonts w:ascii="Times New Roman" w:hAnsi="Times New Roman"/>
          <w:sz w:val="20"/>
        </w:rPr>
      </w:pPr>
    </w:p>
    <w:p w14:paraId="18718EE9" w14:textId="77777777" w:rsidR="00610D94" w:rsidRPr="00945BA6" w:rsidRDefault="00610D94" w:rsidP="00610D94">
      <w:pPr>
        <w:pStyle w:val="BodyText"/>
        <w:rPr>
          <w:rFonts w:ascii="Times New Roman" w:hAnsi="Times New Roman"/>
          <w:sz w:val="20"/>
        </w:rPr>
      </w:pPr>
    </w:p>
    <w:p w14:paraId="57842DC0" w14:textId="28EC5545" w:rsidR="00C57D68" w:rsidRPr="00945BA6" w:rsidRDefault="00A64512" w:rsidP="00610D94">
      <w:pPr>
        <w:pStyle w:val="BodyText"/>
        <w:jc w:val="center"/>
        <w:rPr>
          <w:rFonts w:ascii="Times New Roman" w:hAnsi="Times New Roman"/>
          <w:b/>
          <w:szCs w:val="24"/>
        </w:rPr>
      </w:pPr>
      <w:r w:rsidRPr="00945BA6">
        <w:rPr>
          <w:rFonts w:ascii="Times New Roman" w:hAnsi="Times New Roman"/>
          <w:b/>
          <w:szCs w:val="24"/>
        </w:rPr>
        <w:t xml:space="preserve">VESSEL:            </w:t>
      </w:r>
      <w:r w:rsidR="00610D94" w:rsidRPr="00945BA6">
        <w:rPr>
          <w:rFonts w:ascii="Times New Roman" w:hAnsi="Times New Roman"/>
          <w:b/>
          <w:szCs w:val="24"/>
        </w:rPr>
        <w:t xml:space="preserve">                    </w:t>
      </w:r>
      <w:r w:rsidRPr="00945BA6">
        <w:rPr>
          <w:rFonts w:ascii="Times New Roman" w:hAnsi="Times New Roman"/>
          <w:b/>
          <w:szCs w:val="24"/>
        </w:rPr>
        <w:t xml:space="preserve">         </w:t>
      </w:r>
      <w:r w:rsidR="00C97E67">
        <w:rPr>
          <w:rFonts w:ascii="Times New Roman" w:hAnsi="Times New Roman"/>
          <w:b/>
          <w:szCs w:val="24"/>
        </w:rPr>
        <w:t>{</w:t>
      </w:r>
      <w:r w:rsidR="00C97E67" w:rsidRPr="00C97E67">
        <w:rPr>
          <w:rFonts w:ascii="Times New Roman" w:hAnsi="Times New Roman"/>
          <w:b/>
          <w:szCs w:val="24"/>
        </w:rPr>
        <w:t>vessel</w:t>
      </w:r>
      <w:r w:rsidR="00C97E67">
        <w:rPr>
          <w:rFonts w:ascii="Times New Roman" w:hAnsi="Times New Roman"/>
          <w:b/>
          <w:szCs w:val="24"/>
        </w:rPr>
        <w:t>}</w:t>
      </w:r>
      <w:r w:rsidR="00610D94" w:rsidRPr="00945BA6">
        <w:rPr>
          <w:rFonts w:ascii="Times New Roman" w:hAnsi="Times New Roman"/>
          <w:b/>
          <w:szCs w:val="24"/>
        </w:rPr>
        <w:t xml:space="preserve">           </w:t>
      </w:r>
      <w:r w:rsidR="00945BA6">
        <w:rPr>
          <w:rFonts w:ascii="Times New Roman" w:hAnsi="Times New Roman"/>
          <w:b/>
          <w:szCs w:val="24"/>
        </w:rPr>
        <w:t xml:space="preserve"> </w:t>
      </w:r>
      <w:r w:rsidRPr="00945BA6">
        <w:rPr>
          <w:rFonts w:ascii="Times New Roman" w:hAnsi="Times New Roman"/>
          <w:b/>
          <w:szCs w:val="24"/>
        </w:rPr>
        <w:t xml:space="preserve">          VOYAGE   N</w:t>
      </w:r>
      <w:r w:rsidR="00610D94" w:rsidRPr="00945BA6">
        <w:rPr>
          <w:rFonts w:ascii="Times New Roman" w:hAnsi="Times New Roman"/>
          <w:b/>
          <w:szCs w:val="24"/>
        </w:rPr>
        <w:t xml:space="preserve">º </w:t>
      </w:r>
      <w:r w:rsidR="00C97E67">
        <w:rPr>
          <w:rFonts w:ascii="Times New Roman" w:hAnsi="Times New Roman"/>
          <w:b/>
          <w:szCs w:val="24"/>
        </w:rPr>
        <w:t>{</w:t>
      </w:r>
      <w:r w:rsidR="00C97E67" w:rsidRPr="00C97E67">
        <w:rPr>
          <w:rFonts w:ascii="Times New Roman" w:hAnsi="Times New Roman"/>
          <w:b/>
          <w:szCs w:val="24"/>
        </w:rPr>
        <w:t>voyage</w:t>
      </w:r>
      <w:r w:rsidR="00C97E67">
        <w:rPr>
          <w:rFonts w:ascii="Times New Roman" w:hAnsi="Times New Roman"/>
          <w:b/>
          <w:szCs w:val="24"/>
        </w:rPr>
        <w:t>}</w:t>
      </w:r>
    </w:p>
    <w:p w14:paraId="04DC05EE" w14:textId="77777777" w:rsidR="00C57D68" w:rsidRPr="00945BA6" w:rsidRDefault="00C57D68" w:rsidP="00610D94">
      <w:pPr>
        <w:pStyle w:val="BodyText"/>
        <w:jc w:val="center"/>
        <w:rPr>
          <w:rFonts w:ascii="Times New Roman" w:hAnsi="Times New Roman"/>
          <w:sz w:val="20"/>
        </w:rPr>
      </w:pPr>
    </w:p>
    <w:p w14:paraId="07DC3383" w14:textId="165E39E2" w:rsidR="00C57D68" w:rsidRPr="00DA49C7" w:rsidRDefault="00A64512" w:rsidP="0081328D">
      <w:pPr>
        <w:pStyle w:val="BodyText"/>
        <w:rPr>
          <w:rFonts w:ascii="Times New Roman" w:hAnsi="Times New Roman"/>
          <w:sz w:val="22"/>
          <w:szCs w:val="22"/>
        </w:rPr>
      </w:pPr>
      <w:r w:rsidRPr="00DA49C7">
        <w:rPr>
          <w:rFonts w:ascii="Times New Roman" w:hAnsi="Times New Roman"/>
          <w:b/>
          <w:sz w:val="22"/>
          <w:szCs w:val="22"/>
        </w:rPr>
        <w:t>COMMODITY DESCRIBED AS:</w:t>
      </w:r>
      <w:r w:rsidR="00E4027E">
        <w:rPr>
          <w:rFonts w:ascii="Times New Roman" w:hAnsi="Times New Roman"/>
          <w:b/>
          <w:sz w:val="22"/>
          <w:szCs w:val="22"/>
        </w:rPr>
        <w:t xml:space="preserve"> </w:t>
      </w:r>
      <w:r w:rsidRPr="00DA49C7">
        <w:rPr>
          <w:rFonts w:ascii="Times New Roman" w:hAnsi="Times New Roman"/>
          <w:sz w:val="22"/>
          <w:szCs w:val="22"/>
        </w:rPr>
        <w:t xml:space="preserve"> </w:t>
      </w:r>
      <w:r w:rsidR="00E4027E">
        <w:rPr>
          <w:rFonts w:ascii="Times New Roman" w:hAnsi="Times New Roman"/>
          <w:sz w:val="22"/>
          <w:szCs w:val="22"/>
        </w:rPr>
        <w:t xml:space="preserve">  </w:t>
      </w:r>
      <w:r w:rsidR="00C97E67">
        <w:rPr>
          <w:rFonts w:ascii="Times New Roman" w:hAnsi="Times New Roman"/>
          <w:sz w:val="22"/>
          <w:szCs w:val="22"/>
        </w:rPr>
        <w:t>{</w:t>
      </w:r>
      <w:r w:rsidR="00C97E67" w:rsidRPr="00C97E67">
        <w:rPr>
          <w:rFonts w:ascii="Times New Roman" w:hAnsi="Times New Roman"/>
          <w:sz w:val="22"/>
          <w:szCs w:val="22"/>
        </w:rPr>
        <w:t>commodity</w:t>
      </w:r>
      <w:r w:rsidR="00C97E67">
        <w:rPr>
          <w:rFonts w:ascii="Times New Roman" w:hAnsi="Times New Roman"/>
          <w:sz w:val="22"/>
          <w:szCs w:val="22"/>
        </w:rPr>
        <w:t>}</w:t>
      </w:r>
    </w:p>
    <w:p w14:paraId="25B0D6F9" w14:textId="7F76CF7C" w:rsidR="00A64512" w:rsidRPr="00DA49C7" w:rsidRDefault="00A64512" w:rsidP="0081328D">
      <w:pPr>
        <w:pStyle w:val="BodyText"/>
        <w:rPr>
          <w:rFonts w:ascii="Times New Roman" w:hAnsi="Times New Roman"/>
          <w:sz w:val="22"/>
          <w:szCs w:val="22"/>
        </w:rPr>
      </w:pPr>
      <w:r w:rsidRPr="00DA49C7">
        <w:rPr>
          <w:rFonts w:ascii="Times New Roman" w:hAnsi="Times New Roman"/>
          <w:b/>
          <w:sz w:val="22"/>
          <w:szCs w:val="22"/>
        </w:rPr>
        <w:t>BILL OF LADING FIGURE</w:t>
      </w:r>
      <w:r w:rsidRPr="00DA49C7">
        <w:rPr>
          <w:rFonts w:ascii="Times New Roman" w:hAnsi="Times New Roman"/>
          <w:sz w:val="22"/>
          <w:szCs w:val="22"/>
        </w:rPr>
        <w:t xml:space="preserve">:      </w:t>
      </w:r>
      <w:r w:rsidR="002B6354">
        <w:rPr>
          <w:rFonts w:ascii="Times New Roman" w:hAnsi="Times New Roman"/>
          <w:sz w:val="22"/>
          <w:szCs w:val="22"/>
        </w:rPr>
        <w:t xml:space="preserve">   </w:t>
      </w:r>
      <w:r w:rsidR="00E4027E">
        <w:rPr>
          <w:rFonts w:ascii="Times New Roman" w:hAnsi="Times New Roman"/>
          <w:sz w:val="22"/>
          <w:szCs w:val="22"/>
        </w:rPr>
        <w:t xml:space="preserve">   </w:t>
      </w:r>
      <w:r w:rsidR="00C97E67">
        <w:rPr>
          <w:rFonts w:ascii="Times New Roman" w:hAnsi="Times New Roman"/>
          <w:sz w:val="22"/>
          <w:szCs w:val="22"/>
        </w:rPr>
        <w:t>{</w:t>
      </w:r>
      <w:r w:rsidR="00C97E67" w:rsidRPr="00C97E67">
        <w:rPr>
          <w:rFonts w:ascii="Times New Roman" w:hAnsi="Times New Roman"/>
          <w:sz w:val="22"/>
          <w:szCs w:val="22"/>
        </w:rPr>
        <w:t>bl_figure</w:t>
      </w:r>
      <w:r w:rsidR="00C97E67">
        <w:rPr>
          <w:rFonts w:ascii="Times New Roman" w:hAnsi="Times New Roman"/>
          <w:sz w:val="22"/>
          <w:szCs w:val="22"/>
        </w:rPr>
        <w:t>}</w:t>
      </w:r>
      <w:r w:rsidRPr="00DA49C7">
        <w:rPr>
          <w:rFonts w:ascii="Times New Roman" w:hAnsi="Times New Roman"/>
          <w:sz w:val="22"/>
          <w:szCs w:val="22"/>
        </w:rPr>
        <w:t xml:space="preserve">   METRIC TONS</w:t>
      </w:r>
    </w:p>
    <w:p w14:paraId="0C33D2A5" w14:textId="3766AB3B" w:rsidR="00A64512" w:rsidRPr="00C97E67" w:rsidRDefault="00A64512" w:rsidP="0081328D">
      <w:pPr>
        <w:pStyle w:val="BodyText"/>
        <w:rPr>
          <w:rFonts w:ascii="Times New Roman" w:hAnsi="Times New Roman"/>
          <w:sz w:val="22"/>
          <w:szCs w:val="22"/>
          <w:lang w:val="es-MX"/>
        </w:rPr>
      </w:pPr>
      <w:r w:rsidRPr="00C97E67">
        <w:rPr>
          <w:rFonts w:ascii="Times New Roman" w:hAnsi="Times New Roman"/>
          <w:b/>
          <w:sz w:val="22"/>
          <w:szCs w:val="22"/>
          <w:lang w:val="es-MX"/>
        </w:rPr>
        <w:t>VESSEL CARGO HOLD:</w:t>
      </w:r>
      <w:r w:rsidRPr="00C97E67">
        <w:rPr>
          <w:rFonts w:ascii="Times New Roman" w:hAnsi="Times New Roman"/>
          <w:sz w:val="22"/>
          <w:szCs w:val="22"/>
          <w:lang w:val="es-MX"/>
        </w:rPr>
        <w:t xml:space="preserve">             </w:t>
      </w:r>
      <w:r w:rsidR="002B6354" w:rsidRPr="00C97E67">
        <w:rPr>
          <w:rFonts w:ascii="Times New Roman" w:hAnsi="Times New Roman"/>
          <w:sz w:val="22"/>
          <w:szCs w:val="22"/>
          <w:lang w:val="es-MX"/>
        </w:rPr>
        <w:t xml:space="preserve">   </w:t>
      </w:r>
      <w:r w:rsidR="00E4027E" w:rsidRPr="00C97E67">
        <w:rPr>
          <w:rFonts w:ascii="Times New Roman" w:hAnsi="Times New Roman"/>
          <w:sz w:val="22"/>
          <w:szCs w:val="22"/>
          <w:lang w:val="es-MX"/>
        </w:rPr>
        <w:t xml:space="preserve">  </w:t>
      </w:r>
      <w:r w:rsidR="00C97E67" w:rsidRPr="00C97E67">
        <w:rPr>
          <w:rFonts w:ascii="Times New Roman" w:hAnsi="Times New Roman"/>
          <w:sz w:val="22"/>
          <w:szCs w:val="22"/>
          <w:lang w:val="es-MX"/>
        </w:rPr>
        <w:t>{cargo_hold}</w:t>
      </w:r>
    </w:p>
    <w:p w14:paraId="3B24C2A8" w14:textId="0379D7DC" w:rsidR="00E4027E" w:rsidRPr="00C97E67" w:rsidRDefault="00A64512" w:rsidP="00C97E67">
      <w:pPr>
        <w:pStyle w:val="NoSpacing"/>
        <w:rPr>
          <w:shd w:val="clear" w:color="auto" w:fill="FFFFFF"/>
          <w:lang w:val="en-US"/>
        </w:rPr>
      </w:pPr>
      <w:r w:rsidRPr="00C97E67">
        <w:rPr>
          <w:b/>
          <w:lang w:val="en-US"/>
        </w:rPr>
        <w:t>SHIPPER:</w:t>
      </w:r>
      <w:r w:rsidRPr="00C97E67">
        <w:rPr>
          <w:lang w:val="en-US"/>
        </w:rPr>
        <w:t xml:space="preserve">                               </w:t>
      </w:r>
      <w:r w:rsidR="00945BA6" w:rsidRPr="00C97E67">
        <w:rPr>
          <w:lang w:val="en-US"/>
        </w:rPr>
        <w:t xml:space="preserve">    </w:t>
      </w:r>
      <w:r w:rsidR="00C97E67" w:rsidRPr="00C97E67">
        <w:rPr>
          <w:lang w:val="en-US"/>
        </w:rPr>
        <w:t xml:space="preserve"> </w:t>
      </w:r>
      <w:r w:rsidR="00C97E67" w:rsidRPr="00C97E67">
        <w:rPr>
          <w:rFonts w:ascii="Times New Roman" w:hAnsi="Times New Roman"/>
          <w:sz w:val="22"/>
          <w:szCs w:val="22"/>
          <w:lang w:val="en-US"/>
        </w:rPr>
        <w:t>{shipper}</w:t>
      </w:r>
    </w:p>
    <w:p w14:paraId="6E299A7C" w14:textId="066ACD65" w:rsidR="002B6354" w:rsidRPr="00C97E67" w:rsidRDefault="00A64512" w:rsidP="00C97E67">
      <w:pPr>
        <w:pStyle w:val="NoSpacing"/>
        <w:rPr>
          <w:shd w:val="clear" w:color="auto" w:fill="FFFFFF"/>
          <w:lang w:val="en-US"/>
        </w:rPr>
      </w:pPr>
      <w:r w:rsidRPr="00C97E67">
        <w:rPr>
          <w:rFonts w:ascii="Times New Roman" w:hAnsi="Times New Roman"/>
          <w:b/>
          <w:sz w:val="22"/>
          <w:szCs w:val="22"/>
          <w:lang w:val="en-US"/>
        </w:rPr>
        <w:t>CONSIGNEED:</w:t>
      </w:r>
      <w:r w:rsidRPr="00C97E67">
        <w:rPr>
          <w:shd w:val="clear" w:color="auto" w:fill="FFFFFF"/>
          <w:lang w:val="en-US"/>
        </w:rPr>
        <w:t xml:space="preserve">                      </w:t>
      </w:r>
      <w:r w:rsidR="00945BA6" w:rsidRPr="00C97E67">
        <w:rPr>
          <w:shd w:val="clear" w:color="auto" w:fill="FFFFFF"/>
          <w:lang w:val="en-US"/>
        </w:rPr>
        <w:t xml:space="preserve">       </w:t>
      </w:r>
      <w:r w:rsidR="00C97E67" w:rsidRPr="00C97E67">
        <w:rPr>
          <w:rFonts w:ascii="Times New Roman" w:hAnsi="Times New Roman"/>
          <w:sz w:val="22"/>
          <w:szCs w:val="22"/>
          <w:lang w:val="en-US"/>
        </w:rPr>
        <w:t>{consignee}</w:t>
      </w:r>
      <w:r w:rsidR="00E4027E" w:rsidRPr="00C97E67">
        <w:rPr>
          <w:shd w:val="clear" w:color="auto" w:fill="FFFFFF"/>
          <w:lang w:val="en-US"/>
        </w:rPr>
        <w:t xml:space="preserve"> </w:t>
      </w:r>
    </w:p>
    <w:p w14:paraId="4D18671B" w14:textId="70571380" w:rsidR="00A64512" w:rsidRPr="00C97E67" w:rsidRDefault="00A64512" w:rsidP="00C97E67">
      <w:pPr>
        <w:pStyle w:val="NoSpacing"/>
        <w:rPr>
          <w:shd w:val="clear" w:color="auto" w:fill="FFFFFF"/>
          <w:lang w:val="en-US"/>
        </w:rPr>
      </w:pPr>
      <w:r w:rsidRPr="00C97E67">
        <w:rPr>
          <w:rFonts w:ascii="Times New Roman" w:hAnsi="Times New Roman"/>
          <w:b/>
          <w:sz w:val="22"/>
          <w:szCs w:val="22"/>
          <w:lang w:val="en-US"/>
        </w:rPr>
        <w:t xml:space="preserve">TERMINAL:                            </w:t>
      </w:r>
      <w:r w:rsidR="00945BA6" w:rsidRPr="00C97E67">
        <w:rPr>
          <w:rFonts w:ascii="Times New Roman" w:hAnsi="Times New Roman"/>
          <w:b/>
          <w:sz w:val="22"/>
          <w:szCs w:val="22"/>
          <w:lang w:val="en-US"/>
        </w:rPr>
        <w:t xml:space="preserve">  </w:t>
      </w:r>
      <w:r w:rsidR="00C97E67">
        <w:rPr>
          <w:rFonts w:ascii="Times New Roman" w:hAnsi="Times New Roman"/>
          <w:b/>
          <w:sz w:val="22"/>
          <w:szCs w:val="22"/>
          <w:lang w:val="en-US"/>
        </w:rPr>
        <w:t xml:space="preserve">        </w:t>
      </w:r>
      <w:r w:rsidR="00945BA6" w:rsidRPr="00C97E67">
        <w:rPr>
          <w:rFonts w:ascii="Times New Roman" w:hAnsi="Times New Roman"/>
          <w:b/>
          <w:sz w:val="22"/>
          <w:szCs w:val="22"/>
          <w:lang w:val="en-US"/>
        </w:rPr>
        <w:t xml:space="preserve">  </w:t>
      </w:r>
      <w:r w:rsidR="00C97E67">
        <w:rPr>
          <w:shd w:val="clear" w:color="auto" w:fill="FFFFFF"/>
          <w:lang w:val="en-US"/>
        </w:rPr>
        <w:t>{</w:t>
      </w:r>
      <w:r w:rsidR="00C97E67" w:rsidRPr="00C97E67">
        <w:rPr>
          <w:shd w:val="clear" w:color="auto" w:fill="FFFFFF"/>
          <w:lang w:val="en-US"/>
        </w:rPr>
        <w:t>terminal</w:t>
      </w:r>
      <w:r w:rsidR="00C97E67">
        <w:rPr>
          <w:shd w:val="clear" w:color="auto" w:fill="FFFFFF"/>
          <w:lang w:val="en-US"/>
        </w:rPr>
        <w:t>}</w:t>
      </w:r>
    </w:p>
    <w:p w14:paraId="3C384B8E" w14:textId="540702CD" w:rsidR="00A64512" w:rsidRPr="00C97E67" w:rsidRDefault="00A64512" w:rsidP="00C97E67">
      <w:pPr>
        <w:pStyle w:val="NoSpacing"/>
        <w:rPr>
          <w:shd w:val="clear" w:color="auto" w:fill="FFFFFF"/>
          <w:lang w:val="en-US"/>
        </w:rPr>
      </w:pPr>
      <w:r w:rsidRPr="00C97E67">
        <w:rPr>
          <w:rFonts w:ascii="Times New Roman" w:hAnsi="Times New Roman"/>
          <w:b/>
          <w:sz w:val="22"/>
          <w:szCs w:val="22"/>
          <w:lang w:val="en-US"/>
        </w:rPr>
        <w:t>LOADING PORT:</w:t>
      </w:r>
      <w:r w:rsidRPr="00C97E67">
        <w:rPr>
          <w:shd w:val="clear" w:color="auto" w:fill="FFFFFF"/>
          <w:lang w:val="en-US"/>
        </w:rPr>
        <w:t xml:space="preserve">                    </w:t>
      </w:r>
      <w:r w:rsidR="00945BA6" w:rsidRPr="00C97E67">
        <w:rPr>
          <w:shd w:val="clear" w:color="auto" w:fill="FFFFFF"/>
          <w:lang w:val="en-US"/>
        </w:rPr>
        <w:t xml:space="preserve">      </w:t>
      </w:r>
      <w:r w:rsidR="00C97E67">
        <w:rPr>
          <w:shd w:val="clear" w:color="auto" w:fill="FFFFFF"/>
          <w:lang w:val="en-US"/>
        </w:rPr>
        <w:t>{</w:t>
      </w:r>
      <w:r w:rsidR="00C97E67" w:rsidRPr="00C97E67">
        <w:rPr>
          <w:shd w:val="clear" w:color="auto" w:fill="FFFFFF"/>
          <w:lang w:val="en-US"/>
        </w:rPr>
        <w:t>loading_port</w:t>
      </w:r>
      <w:r w:rsidR="00C97E67">
        <w:rPr>
          <w:shd w:val="clear" w:color="auto" w:fill="FFFFFF"/>
          <w:lang w:val="en-US"/>
        </w:rPr>
        <w:t>}</w:t>
      </w:r>
    </w:p>
    <w:p w14:paraId="56B74AC5" w14:textId="40EADF83" w:rsidR="00A64512" w:rsidRPr="00DA49C7" w:rsidRDefault="00610D94" w:rsidP="00C97E67">
      <w:pPr>
        <w:pStyle w:val="NoSpacing"/>
        <w:rPr>
          <w:shd w:val="clear" w:color="auto" w:fill="FFFFFF"/>
          <w:lang w:val="en-US"/>
        </w:rPr>
      </w:pPr>
      <w:r w:rsidRPr="00C97E67">
        <w:rPr>
          <w:rFonts w:ascii="Times New Roman" w:hAnsi="Times New Roman"/>
          <w:b/>
          <w:sz w:val="22"/>
          <w:szCs w:val="22"/>
          <w:lang w:val="en-US"/>
        </w:rPr>
        <w:t>WEIGTH DETERMINATION:</w:t>
      </w:r>
      <w:r w:rsidRPr="00DA49C7">
        <w:rPr>
          <w:shd w:val="clear" w:color="auto" w:fill="FFFFFF"/>
          <w:lang w:val="en-US"/>
        </w:rPr>
        <w:t xml:space="preserve"> </w:t>
      </w:r>
      <w:r w:rsidR="00945BA6" w:rsidRPr="00DA49C7">
        <w:rPr>
          <w:shd w:val="clear" w:color="auto" w:fill="FFFFFF"/>
          <w:lang w:val="en-US"/>
        </w:rPr>
        <w:t xml:space="preserve">  </w:t>
      </w:r>
      <w:r w:rsidR="00951E4C" w:rsidRPr="00DA49C7">
        <w:rPr>
          <w:shd w:val="clear" w:color="auto" w:fill="FFFFFF"/>
          <w:lang w:val="en-US"/>
        </w:rPr>
        <w:t xml:space="preserve"> </w:t>
      </w:r>
      <w:r w:rsidR="002B6354">
        <w:rPr>
          <w:shd w:val="clear" w:color="auto" w:fill="FFFFFF"/>
          <w:lang w:val="en-US"/>
        </w:rPr>
        <w:t xml:space="preserve"> </w:t>
      </w:r>
      <w:r w:rsidR="00E4027E">
        <w:rPr>
          <w:shd w:val="clear" w:color="auto" w:fill="FFFFFF"/>
          <w:lang w:val="en-US"/>
        </w:rPr>
        <w:t xml:space="preserve">   </w:t>
      </w:r>
      <w:r w:rsidR="00C97E67">
        <w:rPr>
          <w:shd w:val="clear" w:color="auto" w:fill="FFFFFF"/>
          <w:lang w:val="en-US"/>
        </w:rPr>
        <w:t>{</w:t>
      </w:r>
      <w:r w:rsidR="00C97E67" w:rsidRPr="00C97E67">
        <w:rPr>
          <w:shd w:val="clear" w:color="auto" w:fill="FFFFFF"/>
          <w:lang w:val="en-US"/>
        </w:rPr>
        <w:t>weight_determination</w:t>
      </w:r>
      <w:r w:rsidR="00C97E67">
        <w:rPr>
          <w:shd w:val="clear" w:color="auto" w:fill="FFFFFF"/>
          <w:lang w:val="en-US"/>
        </w:rPr>
        <w:t>}</w:t>
      </w:r>
    </w:p>
    <w:p w14:paraId="50BC4CA5" w14:textId="1F8B3D5E" w:rsidR="00A64512" w:rsidRPr="00DA49C7" w:rsidRDefault="00A64512" w:rsidP="00C97E67">
      <w:pPr>
        <w:pStyle w:val="NoSpacing"/>
        <w:rPr>
          <w:shd w:val="clear" w:color="auto" w:fill="FFFFFF"/>
          <w:lang w:val="en-US"/>
        </w:rPr>
      </w:pPr>
      <w:r w:rsidRPr="00C97E67">
        <w:rPr>
          <w:rFonts w:ascii="Times New Roman" w:hAnsi="Times New Roman"/>
          <w:b/>
          <w:sz w:val="22"/>
          <w:szCs w:val="22"/>
          <w:lang w:val="en-US"/>
        </w:rPr>
        <w:t>DATE:</w:t>
      </w:r>
      <w:r w:rsidRPr="00DA49C7">
        <w:rPr>
          <w:shd w:val="clear" w:color="auto" w:fill="FFFFFF"/>
          <w:lang w:val="en-US"/>
        </w:rPr>
        <w:t xml:space="preserve">                                       </w:t>
      </w:r>
      <w:r w:rsidR="00945BA6" w:rsidRPr="00DA49C7">
        <w:rPr>
          <w:shd w:val="clear" w:color="auto" w:fill="FFFFFF"/>
          <w:lang w:val="en-US"/>
        </w:rPr>
        <w:t xml:space="preserve">    </w:t>
      </w:r>
      <w:r w:rsidR="00C97E67">
        <w:rPr>
          <w:shd w:val="clear" w:color="auto" w:fill="FFFFFF"/>
          <w:lang w:val="en-US"/>
        </w:rPr>
        <w:t>{</w:t>
      </w:r>
      <w:r w:rsidR="00C97E67" w:rsidRPr="00C97E67">
        <w:rPr>
          <w:shd w:val="clear" w:color="auto" w:fill="FFFFFF"/>
          <w:lang w:val="en-US"/>
        </w:rPr>
        <w:t>dat</w:t>
      </w:r>
      <w:r w:rsidR="00C97E67">
        <w:rPr>
          <w:shd w:val="clear" w:color="auto" w:fill="FFFFFF"/>
          <w:lang w:val="en-US"/>
        </w:rPr>
        <w:t>e}</w:t>
      </w:r>
    </w:p>
    <w:p w14:paraId="62D5310D" w14:textId="77777777" w:rsidR="00A64512" w:rsidRDefault="00A64512" w:rsidP="00A64512">
      <w:pPr>
        <w:rPr>
          <w:rFonts w:ascii="Times New Roman" w:hAnsi="Times New Roman"/>
          <w:caps/>
          <w:lang w:val="en-US"/>
        </w:rPr>
      </w:pPr>
    </w:p>
    <w:p w14:paraId="27C7BB22" w14:textId="77777777" w:rsidR="00E4027E" w:rsidRPr="00945BA6" w:rsidRDefault="00E4027E" w:rsidP="00A64512">
      <w:pPr>
        <w:rPr>
          <w:rFonts w:ascii="Times New Roman" w:hAnsi="Times New Roman"/>
          <w:caps/>
          <w:lang w:val="en-US"/>
        </w:rPr>
      </w:pPr>
    </w:p>
    <w:p w14:paraId="3462C10C" w14:textId="77777777" w:rsidR="00A64512" w:rsidRPr="00945BA6" w:rsidRDefault="00610D94" w:rsidP="00610D94">
      <w:pPr>
        <w:pStyle w:val="BodyText"/>
        <w:jc w:val="center"/>
        <w:rPr>
          <w:rFonts w:ascii="Times New Roman" w:hAnsi="Times New Roman"/>
          <w:b/>
          <w:sz w:val="32"/>
          <w:szCs w:val="32"/>
        </w:rPr>
      </w:pPr>
      <w:r w:rsidRPr="00945BA6">
        <w:rPr>
          <w:rFonts w:ascii="Times New Roman" w:hAnsi="Times New Roman"/>
          <w:b/>
          <w:sz w:val="32"/>
          <w:szCs w:val="32"/>
        </w:rPr>
        <w:t>TO WHOM IT MAY CONCERN</w:t>
      </w:r>
    </w:p>
    <w:p w14:paraId="4B94BDF4" w14:textId="77777777" w:rsidR="00C57D68" w:rsidRPr="00945BA6" w:rsidRDefault="00C57D68" w:rsidP="0081328D">
      <w:pPr>
        <w:pStyle w:val="BodyText"/>
        <w:rPr>
          <w:rFonts w:ascii="Times New Roman" w:hAnsi="Times New Roman"/>
          <w:sz w:val="20"/>
        </w:rPr>
      </w:pPr>
    </w:p>
    <w:p w14:paraId="24481641" w14:textId="77777777" w:rsidR="00610D94" w:rsidRPr="00945BA6" w:rsidRDefault="00610D94" w:rsidP="00610D94">
      <w:pPr>
        <w:pStyle w:val="BodyText"/>
        <w:jc w:val="center"/>
        <w:rPr>
          <w:rFonts w:ascii="Times New Roman" w:hAnsi="Times New Roman"/>
          <w:sz w:val="22"/>
          <w:szCs w:val="22"/>
        </w:rPr>
      </w:pPr>
      <w:r w:rsidRPr="00945BA6">
        <w:rPr>
          <w:rFonts w:ascii="Times New Roman" w:hAnsi="Times New Roman"/>
          <w:sz w:val="22"/>
          <w:szCs w:val="22"/>
        </w:rPr>
        <w:t>This is to report that above mentioned vessel has loaded the following quantity:</w:t>
      </w:r>
    </w:p>
    <w:p w14:paraId="7C8A8291" w14:textId="77777777" w:rsidR="00610D94" w:rsidRDefault="00610D94" w:rsidP="0081328D">
      <w:pPr>
        <w:pStyle w:val="BodyText"/>
        <w:rPr>
          <w:rFonts w:ascii="Times New Roman" w:hAnsi="Times New Roman"/>
          <w:sz w:val="20"/>
        </w:rPr>
      </w:pPr>
    </w:p>
    <w:p w14:paraId="68BFF567" w14:textId="77777777" w:rsidR="00E4027E" w:rsidRPr="00945BA6" w:rsidRDefault="00E4027E" w:rsidP="0081328D">
      <w:pPr>
        <w:pStyle w:val="BodyText"/>
        <w:rPr>
          <w:rFonts w:ascii="Times New Roman" w:hAnsi="Times New Roman"/>
          <w:sz w:val="20"/>
        </w:rPr>
      </w:pPr>
    </w:p>
    <w:p w14:paraId="27364CA8" w14:textId="5F0FDD2F" w:rsidR="00610D94" w:rsidRPr="00945BA6" w:rsidRDefault="00C97E67" w:rsidP="00610D94">
      <w:pPr>
        <w:pStyle w:val="BodyTex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{</w:t>
      </w:r>
      <w:r w:rsidRPr="00C97E67">
        <w:rPr>
          <w:rFonts w:ascii="Times New Roman" w:hAnsi="Times New Roman"/>
          <w:b/>
          <w:sz w:val="28"/>
          <w:szCs w:val="28"/>
        </w:rPr>
        <w:t>quantity</w:t>
      </w:r>
      <w:r>
        <w:rPr>
          <w:rFonts w:ascii="Times New Roman" w:hAnsi="Times New Roman"/>
          <w:b/>
          <w:sz w:val="28"/>
          <w:szCs w:val="28"/>
        </w:rPr>
        <w:t>}</w:t>
      </w:r>
      <w:r w:rsidR="00610D94" w:rsidRPr="00945BA6">
        <w:rPr>
          <w:rFonts w:ascii="Times New Roman" w:hAnsi="Times New Roman"/>
          <w:b/>
          <w:sz w:val="28"/>
          <w:szCs w:val="28"/>
        </w:rPr>
        <w:t xml:space="preserve">   METRIC TONS</w:t>
      </w:r>
    </w:p>
    <w:p w14:paraId="69279382" w14:textId="77777777" w:rsidR="00610D94" w:rsidRPr="00945BA6" w:rsidRDefault="00610D94" w:rsidP="0081328D">
      <w:pPr>
        <w:pStyle w:val="BodyText"/>
        <w:rPr>
          <w:rFonts w:ascii="Times New Roman" w:hAnsi="Times New Roman"/>
          <w:sz w:val="20"/>
        </w:rPr>
      </w:pPr>
    </w:p>
    <w:p w14:paraId="2E52D132" w14:textId="77777777" w:rsidR="00C57D68" w:rsidRPr="00945BA6" w:rsidRDefault="00610D94" w:rsidP="00610D94">
      <w:pPr>
        <w:pStyle w:val="BodyText"/>
        <w:jc w:val="center"/>
        <w:rPr>
          <w:rFonts w:ascii="Times New Roman" w:hAnsi="Times New Roman"/>
          <w:sz w:val="20"/>
        </w:rPr>
      </w:pPr>
      <w:r w:rsidRPr="00945BA6">
        <w:rPr>
          <w:rFonts w:ascii="Times New Roman" w:hAnsi="Times New Roman"/>
          <w:sz w:val="20"/>
        </w:rPr>
        <w:t>And the aforesaid quantity shall be considered the Official Bill of Lading Figure at the above Terminal.</w:t>
      </w:r>
    </w:p>
    <w:p w14:paraId="3A304561" w14:textId="77777777" w:rsidR="00610D94" w:rsidRPr="00945BA6" w:rsidRDefault="00610D94" w:rsidP="00610D94">
      <w:pPr>
        <w:pStyle w:val="BodyText"/>
        <w:jc w:val="center"/>
        <w:rPr>
          <w:rFonts w:ascii="Times New Roman" w:hAnsi="Times New Roman"/>
          <w:sz w:val="20"/>
        </w:rPr>
      </w:pPr>
    </w:p>
    <w:p w14:paraId="68E26863" w14:textId="77777777" w:rsidR="00610D94" w:rsidRPr="00945BA6" w:rsidRDefault="00610D94" w:rsidP="00610D94">
      <w:pPr>
        <w:pStyle w:val="BodyText"/>
        <w:jc w:val="center"/>
        <w:rPr>
          <w:rFonts w:ascii="Times New Roman" w:hAnsi="Times New Roman"/>
          <w:b/>
          <w:sz w:val="20"/>
        </w:rPr>
      </w:pPr>
    </w:p>
    <w:p w14:paraId="50CB891D" w14:textId="77777777" w:rsidR="00610D94" w:rsidRPr="00945BA6" w:rsidRDefault="00610D94" w:rsidP="00610D94">
      <w:pPr>
        <w:pStyle w:val="BodyText"/>
        <w:jc w:val="center"/>
        <w:rPr>
          <w:rFonts w:ascii="Times New Roman" w:hAnsi="Times New Roman"/>
          <w:b/>
          <w:sz w:val="20"/>
        </w:rPr>
      </w:pPr>
    </w:p>
    <w:p w14:paraId="2B57EDA3" w14:textId="77777777" w:rsidR="00610D94" w:rsidRPr="00945BA6" w:rsidRDefault="00610D94" w:rsidP="00610D94">
      <w:pPr>
        <w:pStyle w:val="BodyText"/>
        <w:jc w:val="left"/>
        <w:rPr>
          <w:rFonts w:ascii="Times New Roman" w:hAnsi="Times New Roman"/>
          <w:b/>
          <w:sz w:val="20"/>
        </w:rPr>
      </w:pPr>
      <w:r w:rsidRPr="00945BA6">
        <w:rPr>
          <w:rFonts w:ascii="Times New Roman" w:hAnsi="Times New Roman"/>
          <w:b/>
          <w:sz w:val="20"/>
        </w:rPr>
        <w:t>REMARKS:</w:t>
      </w:r>
    </w:p>
    <w:p w14:paraId="6744405B" w14:textId="77777777" w:rsidR="00610D94" w:rsidRPr="00945BA6" w:rsidRDefault="00610D94" w:rsidP="00610D94">
      <w:pPr>
        <w:pStyle w:val="BodyText"/>
        <w:jc w:val="center"/>
        <w:rPr>
          <w:rFonts w:ascii="Times New Roman" w:hAnsi="Times New Roman"/>
          <w:b/>
          <w:sz w:val="20"/>
        </w:rPr>
      </w:pPr>
    </w:p>
    <w:p w14:paraId="1F87561E" w14:textId="3F74F6EC" w:rsidR="00A46F6E" w:rsidRDefault="00C97E67" w:rsidP="0081328D">
      <w:pPr>
        <w:pStyle w:val="BodyTex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{</w:t>
      </w:r>
      <w:r w:rsidRPr="00C97E67">
        <w:rPr>
          <w:rFonts w:ascii="Times New Roman" w:hAnsi="Times New Roman"/>
          <w:b/>
          <w:sz w:val="20"/>
        </w:rPr>
        <w:t>remarks</w:t>
      </w:r>
      <w:r>
        <w:rPr>
          <w:rFonts w:ascii="Times New Roman" w:hAnsi="Times New Roman"/>
          <w:b/>
          <w:sz w:val="20"/>
        </w:rPr>
        <w:t>}</w:t>
      </w:r>
    </w:p>
    <w:p w14:paraId="25FF861B" w14:textId="77777777" w:rsidR="00FA2B46" w:rsidRPr="00945BA6" w:rsidRDefault="00FA2B46" w:rsidP="0081328D">
      <w:pPr>
        <w:pStyle w:val="BodyText"/>
        <w:rPr>
          <w:rFonts w:ascii="Times New Roman" w:hAnsi="Times New Roman"/>
          <w:b/>
          <w:sz w:val="20"/>
        </w:rPr>
      </w:pPr>
    </w:p>
    <w:p w14:paraId="56C87F0B" w14:textId="3D01889B" w:rsidR="00610D94" w:rsidRPr="00945BA6" w:rsidRDefault="00C97E67" w:rsidP="0081328D">
      <w:pPr>
        <w:pStyle w:val="BodyText"/>
        <w:rPr>
          <w:rFonts w:ascii="Times New Roman" w:hAnsi="Times New Roman"/>
          <w:sz w:val="20"/>
        </w:rPr>
      </w:pPr>
      <w:r w:rsidRPr="00945BA6">
        <w:rPr>
          <w:rFonts w:ascii="Times New Roman" w:hAnsi="Times New Roman"/>
          <w:b/>
          <w:noProof/>
          <w:sz w:val="20"/>
          <w:lang w:eastAsia="en-US"/>
        </w:rPr>
        <w:drawing>
          <wp:anchor distT="0" distB="0" distL="114300" distR="114300" simplePos="0" relativeHeight="251657216" behindDoc="1" locked="0" layoutInCell="1" allowOverlap="1" wp14:anchorId="3AABAF18" wp14:editId="4DDD4735">
            <wp:simplePos x="0" y="0"/>
            <wp:positionH relativeFrom="column">
              <wp:posOffset>2115820</wp:posOffset>
            </wp:positionH>
            <wp:positionV relativeFrom="paragraph">
              <wp:posOffset>108585</wp:posOffset>
            </wp:positionV>
            <wp:extent cx="954405" cy="902335"/>
            <wp:effectExtent l="19050" t="57150" r="36195" b="31115"/>
            <wp:wrapNone/>
            <wp:docPr id="20" name="38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 Ima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90086">
                      <a:off x="0" y="0"/>
                      <a:ext cx="95440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B5D" w:rsidRPr="00945BA6">
        <w:rPr>
          <w:rFonts w:ascii="Times New Roman" w:hAnsi="Times New Roman"/>
          <w:sz w:val="20"/>
        </w:rPr>
        <w:t xml:space="preserve">             </w:t>
      </w:r>
      <w:r w:rsidR="00610D94" w:rsidRPr="00945BA6">
        <w:rPr>
          <w:rFonts w:ascii="Times New Roman" w:hAnsi="Times New Roman"/>
          <w:sz w:val="20"/>
        </w:rPr>
        <w:t xml:space="preserve">                        </w:t>
      </w:r>
    </w:p>
    <w:p w14:paraId="64BE9C8A" w14:textId="17E13B2D" w:rsidR="00465C8A" w:rsidRDefault="00C97E67" w:rsidP="00646C76">
      <w:pPr>
        <w:pStyle w:val="BodyText"/>
        <w:ind w:left="142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  <w:lang w:eastAsia="en-US"/>
        </w:rPr>
        <w:drawing>
          <wp:anchor distT="0" distB="0" distL="114300" distR="114300" simplePos="0" relativeHeight="251658240" behindDoc="1" locked="0" layoutInCell="1" allowOverlap="1" wp14:anchorId="6768F54C" wp14:editId="1EC81816">
            <wp:simplePos x="0" y="0"/>
            <wp:positionH relativeFrom="column">
              <wp:posOffset>255270</wp:posOffset>
            </wp:positionH>
            <wp:positionV relativeFrom="paragraph">
              <wp:posOffset>75565</wp:posOffset>
            </wp:positionV>
            <wp:extent cx="1746250" cy="879475"/>
            <wp:effectExtent l="0" t="0" r="0" b="0"/>
            <wp:wrapNone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BA6">
        <w:rPr>
          <w:rFonts w:ascii="Times New Roman" w:hAnsi="Times New Roman"/>
          <w:sz w:val="20"/>
        </w:rPr>
        <w:t xml:space="preserve">      </w:t>
      </w:r>
      <w:r w:rsidR="00344B5D" w:rsidRPr="00945BA6">
        <w:rPr>
          <w:rFonts w:ascii="Times New Roman" w:hAnsi="Times New Roman"/>
          <w:sz w:val="20"/>
        </w:rPr>
        <w:t xml:space="preserve">              </w:t>
      </w:r>
    </w:p>
    <w:p w14:paraId="7F884846" w14:textId="77777777" w:rsidR="00945BA6" w:rsidRDefault="00945BA6" w:rsidP="0081328D">
      <w:pPr>
        <w:pStyle w:val="BodyText"/>
        <w:rPr>
          <w:rFonts w:ascii="Times New Roman" w:hAnsi="Times New Roman"/>
          <w:sz w:val="20"/>
        </w:rPr>
      </w:pPr>
    </w:p>
    <w:p w14:paraId="2A49A615" w14:textId="77777777" w:rsidR="00945BA6" w:rsidRDefault="00945BA6" w:rsidP="0081328D">
      <w:pPr>
        <w:pStyle w:val="BodyText"/>
        <w:rPr>
          <w:rFonts w:ascii="Times New Roman" w:hAnsi="Times New Roman"/>
          <w:sz w:val="20"/>
        </w:rPr>
      </w:pPr>
    </w:p>
    <w:p w14:paraId="667548D2" w14:textId="77777777" w:rsidR="00945BA6" w:rsidRPr="00945BA6" w:rsidRDefault="00945BA6" w:rsidP="0081328D">
      <w:pPr>
        <w:pStyle w:val="BodyText"/>
        <w:rPr>
          <w:rFonts w:ascii="Times New Roman" w:hAnsi="Times New Roman"/>
          <w:sz w:val="20"/>
        </w:rPr>
      </w:pPr>
    </w:p>
    <w:p w14:paraId="3C778E49" w14:textId="77777777" w:rsidR="00610D94" w:rsidRPr="00610750" w:rsidRDefault="00A46F6E" w:rsidP="00610D94">
      <w:pPr>
        <w:pStyle w:val="BodyText"/>
        <w:rPr>
          <w:rFonts w:ascii="Times New Roman" w:hAnsi="Times New Roman"/>
          <w:sz w:val="20"/>
        </w:rPr>
      </w:pPr>
      <w:r w:rsidRPr="00945BA6">
        <w:rPr>
          <w:rFonts w:ascii="Times New Roman" w:hAnsi="Times New Roman"/>
          <w:sz w:val="20"/>
        </w:rPr>
        <w:t xml:space="preserve">  </w:t>
      </w:r>
      <w:r w:rsidR="00610D94" w:rsidRPr="00945BA6">
        <w:rPr>
          <w:rFonts w:ascii="Times New Roman" w:hAnsi="Times New Roman"/>
          <w:sz w:val="20"/>
        </w:rPr>
        <w:t xml:space="preserve">  </w:t>
      </w:r>
      <w:r w:rsidRPr="00945BA6">
        <w:rPr>
          <w:rFonts w:ascii="Times New Roman" w:hAnsi="Times New Roman"/>
          <w:sz w:val="20"/>
        </w:rPr>
        <w:t xml:space="preserve">  </w:t>
      </w:r>
      <w:r w:rsidR="00344B5D" w:rsidRPr="00945BA6">
        <w:rPr>
          <w:rFonts w:ascii="Times New Roman" w:hAnsi="Times New Roman"/>
          <w:sz w:val="20"/>
        </w:rPr>
        <w:t xml:space="preserve"> </w:t>
      </w:r>
      <w:r w:rsidR="00465C8A" w:rsidRPr="00945BA6">
        <w:rPr>
          <w:rFonts w:ascii="Times New Roman" w:hAnsi="Times New Roman"/>
          <w:sz w:val="20"/>
        </w:rPr>
        <w:t xml:space="preserve"> </w:t>
      </w:r>
      <w:r w:rsidR="00F37C0A" w:rsidRPr="00610750">
        <w:rPr>
          <w:rFonts w:ascii="Times New Roman" w:hAnsi="Times New Roman"/>
          <w:sz w:val="20"/>
        </w:rPr>
        <w:t>_________</w:t>
      </w:r>
      <w:r w:rsidR="00C4616D" w:rsidRPr="00610750">
        <w:rPr>
          <w:rFonts w:ascii="Times New Roman" w:hAnsi="Times New Roman"/>
          <w:sz w:val="20"/>
        </w:rPr>
        <w:t>____________________</w:t>
      </w:r>
      <w:r w:rsidR="00333BB3" w:rsidRPr="00610750">
        <w:rPr>
          <w:rFonts w:ascii="Times New Roman" w:hAnsi="Times New Roman"/>
          <w:sz w:val="20"/>
        </w:rPr>
        <w:t xml:space="preserve">                </w:t>
      </w:r>
      <w:r w:rsidR="00610D94" w:rsidRPr="00610750"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   </w:t>
      </w:r>
    </w:p>
    <w:p w14:paraId="519A52DF" w14:textId="7CBDF760" w:rsidR="00A46F6E" w:rsidRPr="00610750" w:rsidRDefault="00610D94" w:rsidP="00832E00">
      <w:pPr>
        <w:pStyle w:val="BodyText"/>
        <w:rPr>
          <w:rFonts w:ascii="Times New Roman" w:hAnsi="Times New Roman"/>
          <w:caps/>
          <w:color w:val="FF0000"/>
          <w:sz w:val="20"/>
        </w:rPr>
      </w:pPr>
      <w:r w:rsidRPr="00610750">
        <w:rPr>
          <w:rFonts w:ascii="Times New Roman" w:hAnsi="Times New Roman"/>
          <w:sz w:val="20"/>
        </w:rPr>
        <w:t xml:space="preserve">                        </w:t>
      </w:r>
      <w:r w:rsidR="00DA49C7" w:rsidRPr="00610750">
        <w:rPr>
          <w:rFonts w:ascii="Times New Roman" w:hAnsi="Times New Roman"/>
          <w:sz w:val="20"/>
        </w:rPr>
        <w:t xml:space="preserve">    </w:t>
      </w:r>
      <w:r w:rsidRPr="00610750">
        <w:rPr>
          <w:rFonts w:ascii="Times New Roman" w:hAnsi="Times New Roman"/>
          <w:sz w:val="20"/>
        </w:rPr>
        <w:t xml:space="preserve"> </w:t>
      </w:r>
      <w:r w:rsidR="00DA49C7" w:rsidRPr="00610750">
        <w:rPr>
          <w:rFonts w:ascii="Times New Roman" w:hAnsi="Times New Roman"/>
          <w:b/>
          <w:sz w:val="20"/>
        </w:rPr>
        <w:t>MSL S.</w:t>
      </w:r>
      <w:r w:rsidR="00610750" w:rsidRPr="00610750">
        <w:rPr>
          <w:rFonts w:ascii="Times New Roman" w:hAnsi="Times New Roman"/>
          <w:b/>
          <w:sz w:val="20"/>
        </w:rPr>
        <w:t>R</w:t>
      </w:r>
      <w:r w:rsidR="00DA49C7" w:rsidRPr="00610750">
        <w:rPr>
          <w:rFonts w:ascii="Times New Roman" w:hAnsi="Times New Roman"/>
          <w:b/>
          <w:sz w:val="20"/>
        </w:rPr>
        <w:t>.</w:t>
      </w:r>
      <w:r w:rsidR="00610750" w:rsidRPr="00610750">
        <w:rPr>
          <w:rFonts w:ascii="Times New Roman" w:hAnsi="Times New Roman"/>
          <w:b/>
          <w:sz w:val="20"/>
        </w:rPr>
        <w:t>L</w:t>
      </w:r>
      <w:r w:rsidR="00333BB3" w:rsidRPr="00610750">
        <w:rPr>
          <w:rFonts w:ascii="Times New Roman" w:hAnsi="Times New Roman"/>
          <w:sz w:val="20"/>
        </w:rPr>
        <w:tab/>
      </w:r>
      <w:r w:rsidR="00333BB3" w:rsidRPr="00610750">
        <w:rPr>
          <w:rFonts w:ascii="Times New Roman" w:hAnsi="Times New Roman"/>
          <w:sz w:val="20"/>
        </w:rPr>
        <w:tab/>
      </w:r>
      <w:r w:rsidR="00465C8A" w:rsidRPr="00610750">
        <w:rPr>
          <w:rFonts w:ascii="Times New Roman" w:hAnsi="Times New Roman"/>
          <w:b/>
          <w:sz w:val="20"/>
        </w:rPr>
        <w:t xml:space="preserve"> </w:t>
      </w:r>
      <w:r w:rsidR="00A46F6E" w:rsidRPr="00610750">
        <w:rPr>
          <w:rFonts w:ascii="Times New Roman" w:hAnsi="Times New Roman"/>
          <w:b/>
          <w:sz w:val="20"/>
        </w:rPr>
        <w:t xml:space="preserve">        </w:t>
      </w:r>
      <w:r w:rsidRPr="00610750">
        <w:rPr>
          <w:rFonts w:ascii="Times New Roman" w:hAnsi="Times New Roman"/>
          <w:b/>
          <w:sz w:val="20"/>
        </w:rPr>
        <w:t xml:space="preserve">                                                            </w:t>
      </w:r>
      <w:r w:rsidR="00333BB3" w:rsidRPr="00610750">
        <w:rPr>
          <w:rFonts w:ascii="Times New Roman" w:hAnsi="Times New Roman"/>
          <w:b/>
          <w:sz w:val="20"/>
        </w:rPr>
        <w:t xml:space="preserve">    </w:t>
      </w:r>
      <w:r w:rsidR="00C4616D" w:rsidRPr="00610750">
        <w:rPr>
          <w:rFonts w:ascii="Times New Roman" w:hAnsi="Times New Roman"/>
          <w:b/>
          <w:sz w:val="20"/>
        </w:rPr>
        <w:t xml:space="preserve"> </w:t>
      </w:r>
      <w:r w:rsidR="00C4616D" w:rsidRPr="00610750">
        <w:rPr>
          <w:rFonts w:ascii="Times New Roman" w:hAnsi="Times New Roman"/>
          <w:sz w:val="20"/>
        </w:rPr>
        <w:t xml:space="preserve">       </w:t>
      </w:r>
    </w:p>
    <w:p w14:paraId="286A1260" w14:textId="77777777" w:rsidR="00945BA6" w:rsidRPr="00610750" w:rsidRDefault="00945BA6" w:rsidP="00832E00">
      <w:pPr>
        <w:pStyle w:val="BodyText"/>
        <w:rPr>
          <w:rFonts w:ascii="Times New Roman" w:hAnsi="Times New Roman"/>
          <w:sz w:val="20"/>
        </w:rPr>
      </w:pPr>
    </w:p>
    <w:p w14:paraId="084FACCB" w14:textId="77777777" w:rsidR="00DA49C7" w:rsidRPr="00610750" w:rsidRDefault="00DA49C7" w:rsidP="00832E00">
      <w:pPr>
        <w:pStyle w:val="BodyText"/>
        <w:rPr>
          <w:rFonts w:ascii="Times New Roman" w:hAnsi="Times New Roman"/>
          <w:sz w:val="20"/>
        </w:rPr>
      </w:pPr>
    </w:p>
    <w:p w14:paraId="73A498E5" w14:textId="77777777" w:rsidR="008168C3" w:rsidRPr="00945BA6" w:rsidRDefault="00A46F6E" w:rsidP="00A46F6E">
      <w:pPr>
        <w:pStyle w:val="BodyText"/>
        <w:jc w:val="center"/>
        <w:rPr>
          <w:rFonts w:ascii="Times New Roman" w:hAnsi="Times New Roman"/>
          <w:b/>
          <w:sz w:val="20"/>
        </w:rPr>
      </w:pPr>
      <w:r w:rsidRPr="00DA49C7">
        <w:rPr>
          <w:rFonts w:ascii="Times New Roman" w:hAnsi="Times New Roman"/>
          <w:b/>
          <w:sz w:val="20"/>
        </w:rPr>
        <w:t xml:space="preserve">          </w:t>
      </w:r>
      <w:r w:rsidRPr="00945BA6">
        <w:rPr>
          <w:rFonts w:ascii="Times New Roman" w:hAnsi="Times New Roman"/>
          <w:b/>
          <w:sz w:val="20"/>
        </w:rPr>
        <w:t>This certificate is issued without prejudice, stating my findings only to the best of my knowledge</w:t>
      </w:r>
    </w:p>
    <w:p w14:paraId="0C8A8F64" w14:textId="77777777" w:rsidR="00A46F6E" w:rsidRPr="00945BA6" w:rsidRDefault="00945BA6" w:rsidP="00A46F6E">
      <w:pPr>
        <w:pStyle w:val="BodyText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         </w:t>
      </w:r>
      <w:r w:rsidR="00A46F6E" w:rsidRPr="00945BA6">
        <w:rPr>
          <w:rFonts w:ascii="Times New Roman" w:hAnsi="Times New Roman"/>
          <w:b/>
          <w:sz w:val="20"/>
        </w:rPr>
        <w:t>and ability but without any responsibility in our part; as does not relieves the parts of their contractual obligations</w:t>
      </w:r>
      <w:r w:rsidR="00A46F6E" w:rsidRPr="00945BA6">
        <w:rPr>
          <w:rFonts w:ascii="Times New Roman" w:hAnsi="Times New Roman"/>
          <w:b/>
          <w:sz w:val="20"/>
        </w:rPr>
        <w:tab/>
      </w:r>
      <w:r w:rsidR="00A46F6E" w:rsidRPr="00945BA6">
        <w:rPr>
          <w:rFonts w:ascii="Times New Roman" w:hAnsi="Times New Roman"/>
          <w:b/>
          <w:sz w:val="20"/>
        </w:rPr>
        <w:tab/>
      </w:r>
      <w:r w:rsidR="00A46F6E" w:rsidRPr="00945BA6">
        <w:rPr>
          <w:rFonts w:ascii="Times New Roman" w:hAnsi="Times New Roman"/>
          <w:b/>
          <w:sz w:val="20"/>
        </w:rPr>
        <w:tab/>
      </w:r>
      <w:r w:rsidR="00A46F6E" w:rsidRPr="00945BA6">
        <w:rPr>
          <w:rFonts w:ascii="Times New Roman" w:hAnsi="Times New Roman"/>
          <w:b/>
          <w:sz w:val="20"/>
        </w:rPr>
        <w:tab/>
      </w:r>
      <w:r w:rsidR="00A46F6E" w:rsidRPr="00945BA6">
        <w:rPr>
          <w:rFonts w:ascii="Times New Roman" w:hAnsi="Times New Roman"/>
          <w:b/>
          <w:sz w:val="20"/>
        </w:rPr>
        <w:tab/>
      </w:r>
    </w:p>
    <w:sectPr w:rsidR="00A46F6E" w:rsidRPr="00945BA6" w:rsidSect="00DA49C7">
      <w:headerReference w:type="default" r:id="rId9"/>
      <w:footerReference w:type="default" r:id="rId10"/>
      <w:pgSz w:w="12240" w:h="15840"/>
      <w:pgMar w:top="1985" w:right="474" w:bottom="851" w:left="709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210D" w14:textId="77777777" w:rsidR="001D2B4D" w:rsidRDefault="001D2B4D">
      <w:r>
        <w:separator/>
      </w:r>
    </w:p>
  </w:endnote>
  <w:endnote w:type="continuationSeparator" w:id="0">
    <w:p w14:paraId="70141A1D" w14:textId="77777777" w:rsidR="001D2B4D" w:rsidRDefault="001D2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A0D41" w14:textId="77777777" w:rsidR="0001553B" w:rsidRDefault="0001553B">
    <w:pPr>
      <w:pStyle w:val="Footer"/>
      <w:tabs>
        <w:tab w:val="right" w:pos="8789"/>
        <w:tab w:val="right" w:pos="9498"/>
      </w:tabs>
      <w:ind w:right="-658" w:hanging="851"/>
      <w:rPr>
        <w:color w:val="000000"/>
        <w:sz w:val="12"/>
      </w:rPr>
    </w:pPr>
  </w:p>
  <w:p w14:paraId="765B4536" w14:textId="744D407D" w:rsidR="0001553B" w:rsidRDefault="00C97E67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n-US"/>
      </w:rPr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E3F3F7E" wp14:editId="5E22B381">
              <wp:simplePos x="0" y="0"/>
              <wp:positionH relativeFrom="column">
                <wp:posOffset>991870</wp:posOffset>
              </wp:positionH>
              <wp:positionV relativeFrom="paragraph">
                <wp:posOffset>-4445</wp:posOffset>
              </wp:positionV>
              <wp:extent cx="5124450" cy="327660"/>
              <wp:effectExtent l="0" t="0" r="0" b="0"/>
              <wp:wrapNone/>
              <wp:docPr id="181726929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24450" cy="327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61CA25" w14:textId="0CAAE1FF" w:rsidR="0001553B" w:rsidRPr="00EE2D76" w:rsidRDefault="00465C8A" w:rsidP="005E178F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 </w:t>
                          </w:r>
                          <w:r w:rsidR="0001553B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Head Office – Alajuela San Jose</w:t>
                          </w:r>
                          <w:r w:rsidR="0001553B" w:rsidRPr="00B71D41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 – Ph</w:t>
                          </w:r>
                          <w:r w:rsidR="0001553B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one (506) 8814-07-84 – Tele (506) </w:t>
                          </w:r>
                          <w:r w:rsidR="00C97E67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4052</w:t>
                          </w:r>
                          <w:r w:rsidR="0001553B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-</w:t>
                          </w:r>
                          <w:r w:rsidR="00C97E67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8352</w:t>
                          </w:r>
                          <w:r w:rsidR="0001553B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 – </w:t>
                          </w:r>
                          <w:r w:rsidR="0001553B" w:rsidRPr="00B71D41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COSTA RICA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3F3F7E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78.1pt;margin-top:-.35pt;width:403.5pt;height:25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" filled="f" stroked="f">
              <v:textbox>
                <w:txbxContent>
                  <w:p w14:paraId="4F61CA25" w14:textId="0CAAE1FF" w:rsidR="0001553B" w:rsidRPr="00EE2D76" w:rsidRDefault="00465C8A" w:rsidP="005E178F">
                    <w:pPr>
                      <w:jc w:val="center"/>
                      <w:rPr>
                        <w:rFonts w:ascii="Book Antiqua" w:hAnsi="Book Antiqua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 </w:t>
                    </w:r>
                    <w:r w:rsidR="0001553B">
                      <w:rPr>
                        <w:rFonts w:ascii="Century Gothic" w:hAnsi="Century Gothic"/>
                        <w:sz w:val="16"/>
                        <w:lang w:val="en-GB"/>
                      </w:rPr>
                      <w:t>Head Office – Alajuela San Jose</w:t>
                    </w:r>
                    <w:r w:rsidR="0001553B" w:rsidRPr="00B71D41"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 – Ph</w:t>
                    </w:r>
                    <w:r w:rsidR="0001553B"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one (506) 8814-07-84 – Tele (506) </w:t>
                    </w:r>
                    <w:r w:rsidR="00C97E67">
                      <w:rPr>
                        <w:rFonts w:ascii="Century Gothic" w:hAnsi="Century Gothic"/>
                        <w:sz w:val="16"/>
                        <w:lang w:val="en-GB"/>
                      </w:rPr>
                      <w:t>4052</w:t>
                    </w:r>
                    <w:r w:rsidR="0001553B">
                      <w:rPr>
                        <w:rFonts w:ascii="Century Gothic" w:hAnsi="Century Gothic"/>
                        <w:sz w:val="16"/>
                        <w:lang w:val="en-GB"/>
                      </w:rPr>
                      <w:t>-</w:t>
                    </w:r>
                    <w:r w:rsidR="00C97E67">
                      <w:rPr>
                        <w:rFonts w:ascii="Century Gothic" w:hAnsi="Century Gothic"/>
                        <w:sz w:val="16"/>
                        <w:lang w:val="en-GB"/>
                      </w:rPr>
                      <w:t>8352</w:t>
                    </w:r>
                    <w:r w:rsidR="0001553B"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 – </w:t>
                    </w:r>
                    <w:r w:rsidR="0001553B" w:rsidRPr="00B71D41">
                      <w:rPr>
                        <w:rFonts w:ascii="Century Gothic" w:hAnsi="Century Gothic"/>
                        <w:sz w:val="16"/>
                        <w:lang w:val="en-GB"/>
                      </w:rPr>
                      <w:t>COSTA RICA</w:t>
                    </w:r>
                  </w:p>
                </w:txbxContent>
              </v:textbox>
            </v:shape>
          </w:pict>
        </mc:Fallback>
      </mc:AlternateContent>
    </w:r>
    <w:r w:rsidR="0001553B">
      <w:rPr>
        <w:rFonts w:ascii="Century Gothic" w:hAnsi="Century Gothic"/>
        <w:sz w:val="16"/>
        <w:lang w:val="en-US"/>
      </w:rPr>
      <w:t xml:space="preserve"> </w:t>
    </w:r>
    <w:r w:rsidR="0001553B">
      <w:rPr>
        <w:rFonts w:ascii="Century Gothic" w:hAnsi="Century Gothic"/>
        <w:lang w:val="en-US"/>
      </w:rPr>
      <w:t xml:space="preserve"> </w:t>
    </w:r>
  </w:p>
  <w:p w14:paraId="267B1737" w14:textId="0FF71B1B" w:rsidR="0001553B" w:rsidRDefault="00C97E67">
    <w:pPr>
      <w:pStyle w:val="Footer"/>
      <w:tabs>
        <w:tab w:val="right" w:pos="9498"/>
      </w:tabs>
      <w:spacing w:line="360" w:lineRule="auto"/>
      <w:ind w:right="-658" w:hanging="851"/>
      <w:jc w:val="center"/>
      <w:rPr>
        <w:color w:val="008000"/>
        <w:sz w:val="16"/>
        <w:lang w:val="en-US"/>
      </w:rPr>
    </w:pPr>
    <w:r>
      <w:rPr>
        <w:noProof/>
        <w:color w:val="008000"/>
        <w:sz w:val="16"/>
        <w:lang w:val="es-CR" w:eastAsia="es-C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73AA86" wp14:editId="76F0D3B7">
              <wp:simplePos x="0" y="0"/>
              <wp:positionH relativeFrom="column">
                <wp:posOffset>2530475</wp:posOffset>
              </wp:positionH>
              <wp:positionV relativeFrom="paragraph">
                <wp:posOffset>57785</wp:posOffset>
              </wp:positionV>
              <wp:extent cx="2099945" cy="228600"/>
              <wp:effectExtent l="0" t="0" r="0" b="0"/>
              <wp:wrapNone/>
              <wp:docPr id="1631419337" name="Text Box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29ACC6" w14:textId="77777777" w:rsidR="0001553B" w:rsidRPr="00A7672A" w:rsidRDefault="0001553B" w:rsidP="00A30054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44D6256F" w14:textId="77777777" w:rsidR="0001553B" w:rsidRDefault="0001553B" w:rsidP="00A30054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73AA86" id="Text Box 24" o:spid="_x0000_s1027" type="#_x0000_t202" style="position:absolute;left:0;text-align:left;margin-left:199.25pt;margin-top:4.5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" filled="f" stroked="f">
              <o:lock v:ext="edit" aspectratio="t"/>
              <v:textbox inset="0,0,0,0">
                <w:txbxContent>
                  <w:p w14:paraId="6729ACC6" w14:textId="77777777" w:rsidR="0001553B" w:rsidRPr="00A7672A" w:rsidRDefault="0001553B" w:rsidP="00A30054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44D6256F" w14:textId="77777777" w:rsidR="0001553B" w:rsidRDefault="0001553B" w:rsidP="00A30054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B36505A" w14:textId="77777777" w:rsidR="0001553B" w:rsidRDefault="0001553B">
    <w:pPr>
      <w:pStyle w:val="Footer"/>
      <w:tabs>
        <w:tab w:val="right" w:pos="9498"/>
      </w:tabs>
      <w:spacing w:line="360" w:lineRule="auto"/>
      <w:ind w:right="-658" w:hanging="851"/>
      <w:jc w:val="center"/>
      <w:rPr>
        <w:color w:val="008000"/>
        <w:sz w:val="16"/>
        <w:lang w:val="en-US"/>
      </w:rPr>
    </w:pPr>
  </w:p>
  <w:p w14:paraId="4DB56F73" w14:textId="77777777" w:rsidR="0001553B" w:rsidRDefault="0001553B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8000"/>
        <w:sz w:val="18"/>
        <w:lang w:val="en-US"/>
      </w:rPr>
    </w:pPr>
    <w:r>
      <w:rPr>
        <w:color w:val="000000"/>
        <w:sz w:val="12"/>
        <w:lang w:val="en-US"/>
      </w:rPr>
      <w:t xml:space="preserve">      </w:t>
    </w:r>
  </w:p>
  <w:p w14:paraId="4481780D" w14:textId="77777777" w:rsidR="0001553B" w:rsidRDefault="0001553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D2E02" w14:textId="77777777" w:rsidR="001D2B4D" w:rsidRDefault="001D2B4D">
      <w:r>
        <w:separator/>
      </w:r>
    </w:p>
  </w:footnote>
  <w:footnote w:type="continuationSeparator" w:id="0">
    <w:p w14:paraId="733E84D1" w14:textId="77777777" w:rsidR="001D2B4D" w:rsidRDefault="001D2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DD28" w14:textId="6F2A4D0C" w:rsidR="0001553B" w:rsidRDefault="00C97E67">
    <w:pPr>
      <w:pStyle w:val="Header"/>
    </w:pPr>
    <w:r>
      <w:rPr>
        <w:noProof/>
        <w:lang w:val="es-ES"/>
      </w:rPr>
      <w:drawing>
        <wp:anchor distT="0" distB="0" distL="114300" distR="114300" simplePos="0" relativeHeight="251656704" behindDoc="1" locked="0" layoutInCell="1" allowOverlap="1" wp14:anchorId="4DABAE01" wp14:editId="41D3A33E">
          <wp:simplePos x="0" y="0"/>
          <wp:positionH relativeFrom="column">
            <wp:posOffset>-300990</wp:posOffset>
          </wp:positionH>
          <wp:positionV relativeFrom="paragraph">
            <wp:posOffset>-311150</wp:posOffset>
          </wp:positionV>
          <wp:extent cx="3091815" cy="768985"/>
          <wp:effectExtent l="0" t="0" r="0" b="0"/>
          <wp:wrapNone/>
          <wp:docPr id="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1815" cy="768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w:drawing>
        <wp:anchor distT="0" distB="0" distL="114300" distR="114300" simplePos="0" relativeHeight="251657728" behindDoc="1" locked="0" layoutInCell="1" allowOverlap="1" wp14:anchorId="273F97B4" wp14:editId="2B7E8B92">
          <wp:simplePos x="0" y="0"/>
          <wp:positionH relativeFrom="column">
            <wp:posOffset>-93345</wp:posOffset>
          </wp:positionH>
          <wp:positionV relativeFrom="paragraph">
            <wp:posOffset>944880</wp:posOffset>
          </wp:positionV>
          <wp:extent cx="6807835" cy="7653655"/>
          <wp:effectExtent l="0" t="0" r="0" b="0"/>
          <wp:wrapNone/>
          <wp:docPr id="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7835" cy="765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56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5560F"/>
    <w:multiLevelType w:val="multilevel"/>
    <w:tmpl w:val="EB6C470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" w15:restartNumberingAfterBreak="0">
    <w:nsid w:val="028C595A"/>
    <w:multiLevelType w:val="hybridMultilevel"/>
    <w:tmpl w:val="49965140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87DF3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0F962CF5"/>
    <w:multiLevelType w:val="hybridMultilevel"/>
    <w:tmpl w:val="FC445080"/>
    <w:lvl w:ilvl="0" w:tplc="4F8ABEBA">
      <w:start w:val="1"/>
      <w:numFmt w:val="bullet"/>
      <w:lvlText w:val=""/>
      <w:lvlJc w:val="left"/>
      <w:pPr>
        <w:tabs>
          <w:tab w:val="num" w:pos="1563"/>
        </w:tabs>
        <w:ind w:left="1563" w:hanging="423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2282B69"/>
    <w:multiLevelType w:val="hybridMultilevel"/>
    <w:tmpl w:val="5088F192"/>
    <w:lvl w:ilvl="0" w:tplc="0C0A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577C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E786413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5512DDF"/>
    <w:multiLevelType w:val="hybridMultilevel"/>
    <w:tmpl w:val="D9AE68D8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5D3402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9446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D66228C"/>
    <w:multiLevelType w:val="multilevel"/>
    <w:tmpl w:val="7BA050B4"/>
    <w:lvl w:ilvl="0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FE278B0"/>
    <w:multiLevelType w:val="hybridMultilevel"/>
    <w:tmpl w:val="B5F272E4"/>
    <w:lvl w:ilvl="0" w:tplc="0C0A0001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49A3453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D527DB8"/>
    <w:multiLevelType w:val="hybridMultilevel"/>
    <w:tmpl w:val="90A21B78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12BF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4712DB4"/>
    <w:multiLevelType w:val="hybridMultilevel"/>
    <w:tmpl w:val="114A9D68"/>
    <w:lvl w:ilvl="0" w:tplc="4F8ABEBA">
      <w:start w:val="1"/>
      <w:numFmt w:val="bullet"/>
      <w:lvlText w:val=""/>
      <w:lvlJc w:val="left"/>
      <w:pPr>
        <w:tabs>
          <w:tab w:val="num" w:pos="2265"/>
        </w:tabs>
        <w:ind w:left="2265" w:hanging="423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23F6399"/>
    <w:multiLevelType w:val="hybridMultilevel"/>
    <w:tmpl w:val="7BA050B4"/>
    <w:lvl w:ilvl="0" w:tplc="6FBAAC8E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3521E01"/>
    <w:multiLevelType w:val="hybridMultilevel"/>
    <w:tmpl w:val="3AE030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730A0"/>
    <w:multiLevelType w:val="multilevel"/>
    <w:tmpl w:val="55448B44"/>
    <w:lvl w:ilvl="0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6B5B5F96"/>
    <w:multiLevelType w:val="multilevel"/>
    <w:tmpl w:val="9724E5BE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69"/>
        </w:tabs>
        <w:ind w:left="1369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21" w15:restartNumberingAfterBreak="0">
    <w:nsid w:val="6CC16CB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11F7FA0"/>
    <w:multiLevelType w:val="hybridMultilevel"/>
    <w:tmpl w:val="DD2C7E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D0950"/>
    <w:multiLevelType w:val="multilevel"/>
    <w:tmpl w:val="2F2E86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1419"/>
        </w:tabs>
        <w:ind w:left="1419" w:hanging="709"/>
      </w:p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4" w15:restartNumberingAfterBreak="0">
    <w:nsid w:val="7877397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82642">
    <w:abstractNumId w:val="6"/>
  </w:num>
  <w:num w:numId="2" w16cid:durableId="103887245">
    <w:abstractNumId w:val="14"/>
  </w:num>
  <w:num w:numId="3" w16cid:durableId="505629452">
    <w:abstractNumId w:val="21"/>
  </w:num>
  <w:num w:numId="4" w16cid:durableId="1570579170">
    <w:abstractNumId w:val="0"/>
  </w:num>
  <w:num w:numId="5" w16cid:durableId="2013874474">
    <w:abstractNumId w:val="12"/>
  </w:num>
  <w:num w:numId="6" w16cid:durableId="555507925">
    <w:abstractNumId w:val="24"/>
  </w:num>
  <w:num w:numId="7" w16cid:durableId="511916983">
    <w:abstractNumId w:val="9"/>
  </w:num>
  <w:num w:numId="8" w16cid:durableId="561870244">
    <w:abstractNumId w:val="23"/>
  </w:num>
  <w:num w:numId="9" w16cid:durableId="1960331826">
    <w:abstractNumId w:val="7"/>
  </w:num>
  <w:num w:numId="10" w16cid:durableId="526020359">
    <w:abstractNumId w:val="20"/>
  </w:num>
  <w:num w:numId="11" w16cid:durableId="1046834373">
    <w:abstractNumId w:val="19"/>
  </w:num>
  <w:num w:numId="12" w16cid:durableId="478814128">
    <w:abstractNumId w:val="11"/>
  </w:num>
  <w:num w:numId="13" w16cid:durableId="1451047196">
    <w:abstractNumId w:val="15"/>
  </w:num>
  <w:num w:numId="14" w16cid:durableId="774984425">
    <w:abstractNumId w:val="13"/>
  </w:num>
  <w:num w:numId="15" w16cid:durableId="21244991">
    <w:abstractNumId w:val="3"/>
  </w:num>
  <w:num w:numId="16" w16cid:durableId="583759968">
    <w:abstractNumId w:val="18"/>
  </w:num>
  <w:num w:numId="17" w16cid:durableId="1174951171">
    <w:abstractNumId w:val="8"/>
  </w:num>
  <w:num w:numId="18" w16cid:durableId="708795912">
    <w:abstractNumId w:val="16"/>
  </w:num>
  <w:num w:numId="19" w16cid:durableId="749500617">
    <w:abstractNumId w:val="10"/>
  </w:num>
  <w:num w:numId="20" w16cid:durableId="2043438724">
    <w:abstractNumId w:val="4"/>
  </w:num>
  <w:num w:numId="21" w16cid:durableId="578952722">
    <w:abstractNumId w:val="5"/>
  </w:num>
  <w:num w:numId="22" w16cid:durableId="1196234415">
    <w:abstractNumId w:val="2"/>
  </w:num>
  <w:num w:numId="23" w16cid:durableId="1869559641">
    <w:abstractNumId w:val="17"/>
  </w:num>
  <w:num w:numId="24" w16cid:durableId="85275423">
    <w:abstractNumId w:val="22"/>
  </w:num>
  <w:num w:numId="25" w16cid:durableId="192992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B7"/>
    <w:rsid w:val="000005E2"/>
    <w:rsid w:val="00007A17"/>
    <w:rsid w:val="0001553B"/>
    <w:rsid w:val="00015C93"/>
    <w:rsid w:val="00017359"/>
    <w:rsid w:val="000176BB"/>
    <w:rsid w:val="00017BF7"/>
    <w:rsid w:val="00017F97"/>
    <w:rsid w:val="00020A12"/>
    <w:rsid w:val="000237F0"/>
    <w:rsid w:val="0002432C"/>
    <w:rsid w:val="0002463F"/>
    <w:rsid w:val="00024C3F"/>
    <w:rsid w:val="000250E0"/>
    <w:rsid w:val="00033CD5"/>
    <w:rsid w:val="00035E4D"/>
    <w:rsid w:val="000369DE"/>
    <w:rsid w:val="00037C89"/>
    <w:rsid w:val="000408C3"/>
    <w:rsid w:val="000422D0"/>
    <w:rsid w:val="00047A5A"/>
    <w:rsid w:val="0006176F"/>
    <w:rsid w:val="00066621"/>
    <w:rsid w:val="00071CA9"/>
    <w:rsid w:val="00072725"/>
    <w:rsid w:val="00076F94"/>
    <w:rsid w:val="00084E66"/>
    <w:rsid w:val="00090EBF"/>
    <w:rsid w:val="0009312B"/>
    <w:rsid w:val="00093503"/>
    <w:rsid w:val="00096CC3"/>
    <w:rsid w:val="00097851"/>
    <w:rsid w:val="000A14F3"/>
    <w:rsid w:val="000A4F5F"/>
    <w:rsid w:val="000A58FC"/>
    <w:rsid w:val="000A62B7"/>
    <w:rsid w:val="000A636F"/>
    <w:rsid w:val="000B0C51"/>
    <w:rsid w:val="000B0E19"/>
    <w:rsid w:val="000B1BDA"/>
    <w:rsid w:val="000B7B4C"/>
    <w:rsid w:val="000C0827"/>
    <w:rsid w:val="000C3776"/>
    <w:rsid w:val="000C4D81"/>
    <w:rsid w:val="000C5EE1"/>
    <w:rsid w:val="000C7452"/>
    <w:rsid w:val="000E0892"/>
    <w:rsid w:val="000E0DA1"/>
    <w:rsid w:val="000E0FAC"/>
    <w:rsid w:val="000E32AE"/>
    <w:rsid w:val="000E469C"/>
    <w:rsid w:val="000E4AFF"/>
    <w:rsid w:val="000E74EC"/>
    <w:rsid w:val="000F1975"/>
    <w:rsid w:val="000F1E25"/>
    <w:rsid w:val="000F302A"/>
    <w:rsid w:val="000F6A7D"/>
    <w:rsid w:val="000F6B08"/>
    <w:rsid w:val="000F7012"/>
    <w:rsid w:val="001025B0"/>
    <w:rsid w:val="00105E77"/>
    <w:rsid w:val="001102DA"/>
    <w:rsid w:val="00111B49"/>
    <w:rsid w:val="00114BA1"/>
    <w:rsid w:val="00117804"/>
    <w:rsid w:val="001215DD"/>
    <w:rsid w:val="00126677"/>
    <w:rsid w:val="00130F32"/>
    <w:rsid w:val="00131CD5"/>
    <w:rsid w:val="00132636"/>
    <w:rsid w:val="001334CC"/>
    <w:rsid w:val="00135C65"/>
    <w:rsid w:val="00136C6A"/>
    <w:rsid w:val="00136CDF"/>
    <w:rsid w:val="00151637"/>
    <w:rsid w:val="001518D5"/>
    <w:rsid w:val="00153298"/>
    <w:rsid w:val="00155369"/>
    <w:rsid w:val="0015646B"/>
    <w:rsid w:val="001612B3"/>
    <w:rsid w:val="00162835"/>
    <w:rsid w:val="001636FF"/>
    <w:rsid w:val="001648F4"/>
    <w:rsid w:val="00166DBE"/>
    <w:rsid w:val="00171D69"/>
    <w:rsid w:val="00177CEA"/>
    <w:rsid w:val="00180319"/>
    <w:rsid w:val="00186A6A"/>
    <w:rsid w:val="00191FC6"/>
    <w:rsid w:val="001A6702"/>
    <w:rsid w:val="001B0A59"/>
    <w:rsid w:val="001B28B7"/>
    <w:rsid w:val="001B51A6"/>
    <w:rsid w:val="001C3751"/>
    <w:rsid w:val="001C4E7E"/>
    <w:rsid w:val="001D1443"/>
    <w:rsid w:val="001D2B4D"/>
    <w:rsid w:val="001D464A"/>
    <w:rsid w:val="001D7271"/>
    <w:rsid w:val="001E179C"/>
    <w:rsid w:val="001E1F22"/>
    <w:rsid w:val="001E63B7"/>
    <w:rsid w:val="001E78D4"/>
    <w:rsid w:val="001E7BBD"/>
    <w:rsid w:val="001F42FC"/>
    <w:rsid w:val="001F64EB"/>
    <w:rsid w:val="002012B5"/>
    <w:rsid w:val="00202079"/>
    <w:rsid w:val="0020409E"/>
    <w:rsid w:val="00205171"/>
    <w:rsid w:val="00207304"/>
    <w:rsid w:val="00210392"/>
    <w:rsid w:val="002106C7"/>
    <w:rsid w:val="00210D27"/>
    <w:rsid w:val="00213976"/>
    <w:rsid w:val="00217FCE"/>
    <w:rsid w:val="00222461"/>
    <w:rsid w:val="002243E8"/>
    <w:rsid w:val="00230E69"/>
    <w:rsid w:val="00231031"/>
    <w:rsid w:val="00233E44"/>
    <w:rsid w:val="00236E26"/>
    <w:rsid w:val="002410F9"/>
    <w:rsid w:val="002436C1"/>
    <w:rsid w:val="0025109D"/>
    <w:rsid w:val="00253319"/>
    <w:rsid w:val="002537C1"/>
    <w:rsid w:val="00253D06"/>
    <w:rsid w:val="0025534B"/>
    <w:rsid w:val="002560F9"/>
    <w:rsid w:val="002568BC"/>
    <w:rsid w:val="00262ACB"/>
    <w:rsid w:val="00267FB5"/>
    <w:rsid w:val="002714DA"/>
    <w:rsid w:val="0027279B"/>
    <w:rsid w:val="00281DC3"/>
    <w:rsid w:val="00282047"/>
    <w:rsid w:val="002849F7"/>
    <w:rsid w:val="00285E00"/>
    <w:rsid w:val="00292479"/>
    <w:rsid w:val="002942E7"/>
    <w:rsid w:val="0029454F"/>
    <w:rsid w:val="00294F2D"/>
    <w:rsid w:val="002A0A96"/>
    <w:rsid w:val="002A2390"/>
    <w:rsid w:val="002B05D5"/>
    <w:rsid w:val="002B0768"/>
    <w:rsid w:val="002B1B98"/>
    <w:rsid w:val="002B3151"/>
    <w:rsid w:val="002B6354"/>
    <w:rsid w:val="002D0C76"/>
    <w:rsid w:val="002D31E7"/>
    <w:rsid w:val="002E470A"/>
    <w:rsid w:val="002E53BC"/>
    <w:rsid w:val="002E73A7"/>
    <w:rsid w:val="002E770B"/>
    <w:rsid w:val="002F46C4"/>
    <w:rsid w:val="002F4C2F"/>
    <w:rsid w:val="00302763"/>
    <w:rsid w:val="00312658"/>
    <w:rsid w:val="00323A87"/>
    <w:rsid w:val="003241F3"/>
    <w:rsid w:val="00325CCD"/>
    <w:rsid w:val="00326692"/>
    <w:rsid w:val="00333BB3"/>
    <w:rsid w:val="0033764C"/>
    <w:rsid w:val="0034044A"/>
    <w:rsid w:val="00341E23"/>
    <w:rsid w:val="00342770"/>
    <w:rsid w:val="00342980"/>
    <w:rsid w:val="00344B5D"/>
    <w:rsid w:val="00351AB6"/>
    <w:rsid w:val="00352D0A"/>
    <w:rsid w:val="00353618"/>
    <w:rsid w:val="00356B07"/>
    <w:rsid w:val="003631DB"/>
    <w:rsid w:val="00363A86"/>
    <w:rsid w:val="00363D46"/>
    <w:rsid w:val="00366959"/>
    <w:rsid w:val="003721D1"/>
    <w:rsid w:val="00373CA8"/>
    <w:rsid w:val="00374F7B"/>
    <w:rsid w:val="003A3793"/>
    <w:rsid w:val="003A4C0F"/>
    <w:rsid w:val="003B270B"/>
    <w:rsid w:val="003B3EA0"/>
    <w:rsid w:val="003B64ED"/>
    <w:rsid w:val="003C1B56"/>
    <w:rsid w:val="003C1FA9"/>
    <w:rsid w:val="003C231A"/>
    <w:rsid w:val="003C7315"/>
    <w:rsid w:val="003D719D"/>
    <w:rsid w:val="003E0B9D"/>
    <w:rsid w:val="003E1378"/>
    <w:rsid w:val="003E1B5D"/>
    <w:rsid w:val="003E2982"/>
    <w:rsid w:val="003E2A39"/>
    <w:rsid w:val="003E4F16"/>
    <w:rsid w:val="003E5465"/>
    <w:rsid w:val="003E74B8"/>
    <w:rsid w:val="003E7861"/>
    <w:rsid w:val="003F5200"/>
    <w:rsid w:val="003F52C7"/>
    <w:rsid w:val="003F54DB"/>
    <w:rsid w:val="003F5B80"/>
    <w:rsid w:val="003F6B4D"/>
    <w:rsid w:val="004026E5"/>
    <w:rsid w:val="00405B2C"/>
    <w:rsid w:val="0041167D"/>
    <w:rsid w:val="004246BC"/>
    <w:rsid w:val="004333F1"/>
    <w:rsid w:val="004351BD"/>
    <w:rsid w:val="0043592E"/>
    <w:rsid w:val="00441312"/>
    <w:rsid w:val="00443887"/>
    <w:rsid w:val="00447BA1"/>
    <w:rsid w:val="00447EAF"/>
    <w:rsid w:val="004502D1"/>
    <w:rsid w:val="004520F1"/>
    <w:rsid w:val="004528E8"/>
    <w:rsid w:val="00456651"/>
    <w:rsid w:val="00457276"/>
    <w:rsid w:val="00463FD9"/>
    <w:rsid w:val="00465C8A"/>
    <w:rsid w:val="00470F9E"/>
    <w:rsid w:val="00474374"/>
    <w:rsid w:val="004745CC"/>
    <w:rsid w:val="00475199"/>
    <w:rsid w:val="004851DF"/>
    <w:rsid w:val="00485B77"/>
    <w:rsid w:val="00487018"/>
    <w:rsid w:val="00490CC1"/>
    <w:rsid w:val="004916BF"/>
    <w:rsid w:val="00492AB0"/>
    <w:rsid w:val="00493AA0"/>
    <w:rsid w:val="00497618"/>
    <w:rsid w:val="004B418F"/>
    <w:rsid w:val="004B5489"/>
    <w:rsid w:val="004B5CEA"/>
    <w:rsid w:val="004C150F"/>
    <w:rsid w:val="004C51A1"/>
    <w:rsid w:val="004D09C2"/>
    <w:rsid w:val="004D2290"/>
    <w:rsid w:val="004D4E2B"/>
    <w:rsid w:val="004E0E25"/>
    <w:rsid w:val="004E0F36"/>
    <w:rsid w:val="004E71BE"/>
    <w:rsid w:val="004F02FA"/>
    <w:rsid w:val="004F0B34"/>
    <w:rsid w:val="004F2FFC"/>
    <w:rsid w:val="00500F01"/>
    <w:rsid w:val="00504B7F"/>
    <w:rsid w:val="0051316E"/>
    <w:rsid w:val="005132E5"/>
    <w:rsid w:val="00514DAC"/>
    <w:rsid w:val="00520983"/>
    <w:rsid w:val="00540CA2"/>
    <w:rsid w:val="00542CF3"/>
    <w:rsid w:val="005441B4"/>
    <w:rsid w:val="00550E34"/>
    <w:rsid w:val="00551E39"/>
    <w:rsid w:val="00553450"/>
    <w:rsid w:val="00554506"/>
    <w:rsid w:val="005648CC"/>
    <w:rsid w:val="0057456F"/>
    <w:rsid w:val="0057471C"/>
    <w:rsid w:val="00577F5B"/>
    <w:rsid w:val="00590506"/>
    <w:rsid w:val="00593C79"/>
    <w:rsid w:val="00597E48"/>
    <w:rsid w:val="005A4E61"/>
    <w:rsid w:val="005B1E8F"/>
    <w:rsid w:val="005B410F"/>
    <w:rsid w:val="005B5D3A"/>
    <w:rsid w:val="005C5BFD"/>
    <w:rsid w:val="005C5F77"/>
    <w:rsid w:val="005C6A5C"/>
    <w:rsid w:val="005C7172"/>
    <w:rsid w:val="005D1338"/>
    <w:rsid w:val="005D1D21"/>
    <w:rsid w:val="005D281E"/>
    <w:rsid w:val="005D3E0E"/>
    <w:rsid w:val="005D3F6D"/>
    <w:rsid w:val="005D4D09"/>
    <w:rsid w:val="005E178F"/>
    <w:rsid w:val="005E77A9"/>
    <w:rsid w:val="005F0B2D"/>
    <w:rsid w:val="005F4823"/>
    <w:rsid w:val="005F7561"/>
    <w:rsid w:val="005F7D9E"/>
    <w:rsid w:val="00600517"/>
    <w:rsid w:val="00603858"/>
    <w:rsid w:val="00605FB9"/>
    <w:rsid w:val="00610750"/>
    <w:rsid w:val="00610D94"/>
    <w:rsid w:val="0061490B"/>
    <w:rsid w:val="00616AEA"/>
    <w:rsid w:val="00616F58"/>
    <w:rsid w:val="00617235"/>
    <w:rsid w:val="006229A6"/>
    <w:rsid w:val="00623ED4"/>
    <w:rsid w:val="006276F7"/>
    <w:rsid w:val="00633450"/>
    <w:rsid w:val="00646C76"/>
    <w:rsid w:val="0065109D"/>
    <w:rsid w:val="006547E6"/>
    <w:rsid w:val="00661641"/>
    <w:rsid w:val="00662480"/>
    <w:rsid w:val="00671B6E"/>
    <w:rsid w:val="006833D1"/>
    <w:rsid w:val="00683C08"/>
    <w:rsid w:val="006850BB"/>
    <w:rsid w:val="00685323"/>
    <w:rsid w:val="00687F23"/>
    <w:rsid w:val="006909D6"/>
    <w:rsid w:val="0069408A"/>
    <w:rsid w:val="00695329"/>
    <w:rsid w:val="006A025D"/>
    <w:rsid w:val="006A3486"/>
    <w:rsid w:val="006B35B6"/>
    <w:rsid w:val="006B53D6"/>
    <w:rsid w:val="006C00BA"/>
    <w:rsid w:val="006C68C1"/>
    <w:rsid w:val="006D4C30"/>
    <w:rsid w:val="006D6BC4"/>
    <w:rsid w:val="006E1780"/>
    <w:rsid w:val="006E4C2E"/>
    <w:rsid w:val="006E6DC4"/>
    <w:rsid w:val="006F048A"/>
    <w:rsid w:val="006F5008"/>
    <w:rsid w:val="006F6596"/>
    <w:rsid w:val="006F7AB3"/>
    <w:rsid w:val="0071178C"/>
    <w:rsid w:val="00713F05"/>
    <w:rsid w:val="0072427E"/>
    <w:rsid w:val="00725195"/>
    <w:rsid w:val="007334C6"/>
    <w:rsid w:val="00736528"/>
    <w:rsid w:val="00737E58"/>
    <w:rsid w:val="00743013"/>
    <w:rsid w:val="00747E92"/>
    <w:rsid w:val="0075024E"/>
    <w:rsid w:val="00751B0D"/>
    <w:rsid w:val="007553D9"/>
    <w:rsid w:val="0075644B"/>
    <w:rsid w:val="0075668F"/>
    <w:rsid w:val="00756DC5"/>
    <w:rsid w:val="00757E76"/>
    <w:rsid w:val="00767210"/>
    <w:rsid w:val="00770999"/>
    <w:rsid w:val="00771699"/>
    <w:rsid w:val="0077424C"/>
    <w:rsid w:val="00774294"/>
    <w:rsid w:val="00776D91"/>
    <w:rsid w:val="00777E8D"/>
    <w:rsid w:val="00790AB3"/>
    <w:rsid w:val="00790E63"/>
    <w:rsid w:val="00794B5C"/>
    <w:rsid w:val="00795440"/>
    <w:rsid w:val="00795676"/>
    <w:rsid w:val="007A312E"/>
    <w:rsid w:val="007B5338"/>
    <w:rsid w:val="007D7659"/>
    <w:rsid w:val="007E381C"/>
    <w:rsid w:val="007E3C5D"/>
    <w:rsid w:val="007F02CA"/>
    <w:rsid w:val="007F5F5A"/>
    <w:rsid w:val="007F787C"/>
    <w:rsid w:val="00805298"/>
    <w:rsid w:val="0081089E"/>
    <w:rsid w:val="0081243D"/>
    <w:rsid w:val="0081328D"/>
    <w:rsid w:val="0081463D"/>
    <w:rsid w:val="008168C3"/>
    <w:rsid w:val="008171E1"/>
    <w:rsid w:val="0082391A"/>
    <w:rsid w:val="008248C6"/>
    <w:rsid w:val="00832E00"/>
    <w:rsid w:val="008339B5"/>
    <w:rsid w:val="00834529"/>
    <w:rsid w:val="0083582D"/>
    <w:rsid w:val="0083585F"/>
    <w:rsid w:val="008369F4"/>
    <w:rsid w:val="00846269"/>
    <w:rsid w:val="00851F95"/>
    <w:rsid w:val="008539C1"/>
    <w:rsid w:val="0085617B"/>
    <w:rsid w:val="00860057"/>
    <w:rsid w:val="00861A51"/>
    <w:rsid w:val="00866567"/>
    <w:rsid w:val="00866DB6"/>
    <w:rsid w:val="00871032"/>
    <w:rsid w:val="00871D50"/>
    <w:rsid w:val="00872502"/>
    <w:rsid w:val="0087672A"/>
    <w:rsid w:val="00882B1E"/>
    <w:rsid w:val="00890F05"/>
    <w:rsid w:val="00891B36"/>
    <w:rsid w:val="00892B1A"/>
    <w:rsid w:val="00895B2B"/>
    <w:rsid w:val="008A2778"/>
    <w:rsid w:val="008A2B44"/>
    <w:rsid w:val="008A347D"/>
    <w:rsid w:val="008A5296"/>
    <w:rsid w:val="008B47E7"/>
    <w:rsid w:val="008B5D89"/>
    <w:rsid w:val="008C17B0"/>
    <w:rsid w:val="008C3E93"/>
    <w:rsid w:val="008C5AC8"/>
    <w:rsid w:val="008C73F8"/>
    <w:rsid w:val="008D2B13"/>
    <w:rsid w:val="008D537D"/>
    <w:rsid w:val="008D6E8A"/>
    <w:rsid w:val="008D7B8B"/>
    <w:rsid w:val="008F029D"/>
    <w:rsid w:val="008F291D"/>
    <w:rsid w:val="008F40C6"/>
    <w:rsid w:val="008F468A"/>
    <w:rsid w:val="008F7002"/>
    <w:rsid w:val="008F7E59"/>
    <w:rsid w:val="009013E5"/>
    <w:rsid w:val="009032C6"/>
    <w:rsid w:val="00904190"/>
    <w:rsid w:val="00904E7B"/>
    <w:rsid w:val="00916B61"/>
    <w:rsid w:val="00916F75"/>
    <w:rsid w:val="00922A7F"/>
    <w:rsid w:val="0092332A"/>
    <w:rsid w:val="0093077F"/>
    <w:rsid w:val="00934478"/>
    <w:rsid w:val="00945BA6"/>
    <w:rsid w:val="00945DEB"/>
    <w:rsid w:val="00951E4C"/>
    <w:rsid w:val="0095330E"/>
    <w:rsid w:val="00956233"/>
    <w:rsid w:val="0095661A"/>
    <w:rsid w:val="00956A6E"/>
    <w:rsid w:val="009640B5"/>
    <w:rsid w:val="0096508A"/>
    <w:rsid w:val="009755B0"/>
    <w:rsid w:val="009915F9"/>
    <w:rsid w:val="009918C3"/>
    <w:rsid w:val="00995931"/>
    <w:rsid w:val="009959AF"/>
    <w:rsid w:val="00995C85"/>
    <w:rsid w:val="0099724F"/>
    <w:rsid w:val="009A771E"/>
    <w:rsid w:val="009B4C8C"/>
    <w:rsid w:val="009C4160"/>
    <w:rsid w:val="009C461A"/>
    <w:rsid w:val="009C503A"/>
    <w:rsid w:val="009C5884"/>
    <w:rsid w:val="009D0D44"/>
    <w:rsid w:val="009D5C1F"/>
    <w:rsid w:val="009E105F"/>
    <w:rsid w:val="009E32E7"/>
    <w:rsid w:val="009E4872"/>
    <w:rsid w:val="009F1019"/>
    <w:rsid w:val="009F4C0F"/>
    <w:rsid w:val="00A03087"/>
    <w:rsid w:val="00A07602"/>
    <w:rsid w:val="00A07D56"/>
    <w:rsid w:val="00A12498"/>
    <w:rsid w:val="00A14083"/>
    <w:rsid w:val="00A14241"/>
    <w:rsid w:val="00A15047"/>
    <w:rsid w:val="00A216C2"/>
    <w:rsid w:val="00A22BD7"/>
    <w:rsid w:val="00A30054"/>
    <w:rsid w:val="00A34239"/>
    <w:rsid w:val="00A37D95"/>
    <w:rsid w:val="00A424C2"/>
    <w:rsid w:val="00A46F6E"/>
    <w:rsid w:val="00A54F0F"/>
    <w:rsid w:val="00A5585F"/>
    <w:rsid w:val="00A64512"/>
    <w:rsid w:val="00A64E1C"/>
    <w:rsid w:val="00A73623"/>
    <w:rsid w:val="00A75531"/>
    <w:rsid w:val="00A77CD9"/>
    <w:rsid w:val="00A81B73"/>
    <w:rsid w:val="00A81BD1"/>
    <w:rsid w:val="00A8221F"/>
    <w:rsid w:val="00A85349"/>
    <w:rsid w:val="00A93E1A"/>
    <w:rsid w:val="00AB24E2"/>
    <w:rsid w:val="00AB4DC5"/>
    <w:rsid w:val="00AB5D49"/>
    <w:rsid w:val="00AB7645"/>
    <w:rsid w:val="00AC0AFF"/>
    <w:rsid w:val="00AC16A7"/>
    <w:rsid w:val="00AC2B5F"/>
    <w:rsid w:val="00AC40E4"/>
    <w:rsid w:val="00AC6229"/>
    <w:rsid w:val="00AC6BAE"/>
    <w:rsid w:val="00AD6FC9"/>
    <w:rsid w:val="00AD7ADD"/>
    <w:rsid w:val="00AE2F52"/>
    <w:rsid w:val="00AE651C"/>
    <w:rsid w:val="00AF228E"/>
    <w:rsid w:val="00AF22FD"/>
    <w:rsid w:val="00AF31BF"/>
    <w:rsid w:val="00AF3E23"/>
    <w:rsid w:val="00AF3E62"/>
    <w:rsid w:val="00AF65E7"/>
    <w:rsid w:val="00B03D1D"/>
    <w:rsid w:val="00B07427"/>
    <w:rsid w:val="00B126ED"/>
    <w:rsid w:val="00B15149"/>
    <w:rsid w:val="00B17ABD"/>
    <w:rsid w:val="00B20B69"/>
    <w:rsid w:val="00B20CDA"/>
    <w:rsid w:val="00B21BDB"/>
    <w:rsid w:val="00B2519F"/>
    <w:rsid w:val="00B3133E"/>
    <w:rsid w:val="00B31502"/>
    <w:rsid w:val="00B316CE"/>
    <w:rsid w:val="00B331C8"/>
    <w:rsid w:val="00B448B2"/>
    <w:rsid w:val="00B44ABE"/>
    <w:rsid w:val="00B50789"/>
    <w:rsid w:val="00B53134"/>
    <w:rsid w:val="00B56056"/>
    <w:rsid w:val="00B57BA3"/>
    <w:rsid w:val="00B641D9"/>
    <w:rsid w:val="00B655C5"/>
    <w:rsid w:val="00B655DC"/>
    <w:rsid w:val="00B755FB"/>
    <w:rsid w:val="00B8168F"/>
    <w:rsid w:val="00B81C04"/>
    <w:rsid w:val="00B8236F"/>
    <w:rsid w:val="00B832CA"/>
    <w:rsid w:val="00B83FD1"/>
    <w:rsid w:val="00B862C6"/>
    <w:rsid w:val="00B92064"/>
    <w:rsid w:val="00B95A85"/>
    <w:rsid w:val="00BA065B"/>
    <w:rsid w:val="00BA62C8"/>
    <w:rsid w:val="00BB01C5"/>
    <w:rsid w:val="00BB0F9E"/>
    <w:rsid w:val="00BB21EF"/>
    <w:rsid w:val="00BB2263"/>
    <w:rsid w:val="00BB42C2"/>
    <w:rsid w:val="00BC2E58"/>
    <w:rsid w:val="00BC3BE4"/>
    <w:rsid w:val="00BC43B9"/>
    <w:rsid w:val="00BC6019"/>
    <w:rsid w:val="00BC63C7"/>
    <w:rsid w:val="00BD0A9D"/>
    <w:rsid w:val="00BD169D"/>
    <w:rsid w:val="00BD1FC1"/>
    <w:rsid w:val="00BD4067"/>
    <w:rsid w:val="00BD53F0"/>
    <w:rsid w:val="00BE04F7"/>
    <w:rsid w:val="00BF3927"/>
    <w:rsid w:val="00C00FE5"/>
    <w:rsid w:val="00C04881"/>
    <w:rsid w:val="00C052B8"/>
    <w:rsid w:val="00C05953"/>
    <w:rsid w:val="00C11A1B"/>
    <w:rsid w:val="00C13803"/>
    <w:rsid w:val="00C24C05"/>
    <w:rsid w:val="00C319EC"/>
    <w:rsid w:val="00C326A2"/>
    <w:rsid w:val="00C37E26"/>
    <w:rsid w:val="00C415E2"/>
    <w:rsid w:val="00C41F31"/>
    <w:rsid w:val="00C4224A"/>
    <w:rsid w:val="00C43132"/>
    <w:rsid w:val="00C43EB9"/>
    <w:rsid w:val="00C44D12"/>
    <w:rsid w:val="00C4616D"/>
    <w:rsid w:val="00C46267"/>
    <w:rsid w:val="00C56456"/>
    <w:rsid w:val="00C57AF5"/>
    <w:rsid w:val="00C57D68"/>
    <w:rsid w:val="00C6176D"/>
    <w:rsid w:val="00C634BE"/>
    <w:rsid w:val="00C71C17"/>
    <w:rsid w:val="00C72316"/>
    <w:rsid w:val="00C73F2D"/>
    <w:rsid w:val="00C762BF"/>
    <w:rsid w:val="00C82C3A"/>
    <w:rsid w:val="00C83715"/>
    <w:rsid w:val="00C848A7"/>
    <w:rsid w:val="00C9392D"/>
    <w:rsid w:val="00C975B0"/>
    <w:rsid w:val="00C97E67"/>
    <w:rsid w:val="00CA1A6D"/>
    <w:rsid w:val="00CA5FCC"/>
    <w:rsid w:val="00CA76B4"/>
    <w:rsid w:val="00CA78DF"/>
    <w:rsid w:val="00CB0365"/>
    <w:rsid w:val="00CB0776"/>
    <w:rsid w:val="00CB3C2A"/>
    <w:rsid w:val="00CB50C9"/>
    <w:rsid w:val="00CB5F09"/>
    <w:rsid w:val="00CC063A"/>
    <w:rsid w:val="00CC06F6"/>
    <w:rsid w:val="00CC26AF"/>
    <w:rsid w:val="00CC44FA"/>
    <w:rsid w:val="00CD193E"/>
    <w:rsid w:val="00CD259C"/>
    <w:rsid w:val="00CD43E3"/>
    <w:rsid w:val="00CD5F91"/>
    <w:rsid w:val="00CD7541"/>
    <w:rsid w:val="00CE010A"/>
    <w:rsid w:val="00CE5EFD"/>
    <w:rsid w:val="00D02427"/>
    <w:rsid w:val="00D06B11"/>
    <w:rsid w:val="00D11B0A"/>
    <w:rsid w:val="00D17B51"/>
    <w:rsid w:val="00D20ADF"/>
    <w:rsid w:val="00D21CD2"/>
    <w:rsid w:val="00D2647E"/>
    <w:rsid w:val="00D2648D"/>
    <w:rsid w:val="00D33C54"/>
    <w:rsid w:val="00D342ED"/>
    <w:rsid w:val="00D343FD"/>
    <w:rsid w:val="00D34D5E"/>
    <w:rsid w:val="00D35985"/>
    <w:rsid w:val="00D35F0D"/>
    <w:rsid w:val="00D360EE"/>
    <w:rsid w:val="00D3642F"/>
    <w:rsid w:val="00D52D97"/>
    <w:rsid w:val="00D55B40"/>
    <w:rsid w:val="00D56739"/>
    <w:rsid w:val="00D6349B"/>
    <w:rsid w:val="00D647B9"/>
    <w:rsid w:val="00D703ED"/>
    <w:rsid w:val="00D706B5"/>
    <w:rsid w:val="00D71CAE"/>
    <w:rsid w:val="00D71FDC"/>
    <w:rsid w:val="00D7296D"/>
    <w:rsid w:val="00D72E34"/>
    <w:rsid w:val="00D81107"/>
    <w:rsid w:val="00D8737C"/>
    <w:rsid w:val="00D900C6"/>
    <w:rsid w:val="00D923A1"/>
    <w:rsid w:val="00DA0F10"/>
    <w:rsid w:val="00DA3B1A"/>
    <w:rsid w:val="00DA49C7"/>
    <w:rsid w:val="00DA56C4"/>
    <w:rsid w:val="00DB6581"/>
    <w:rsid w:val="00DC25B9"/>
    <w:rsid w:val="00DC3151"/>
    <w:rsid w:val="00DC7637"/>
    <w:rsid w:val="00DD2A5D"/>
    <w:rsid w:val="00DD3716"/>
    <w:rsid w:val="00DD4F6C"/>
    <w:rsid w:val="00DD5956"/>
    <w:rsid w:val="00DE1FD3"/>
    <w:rsid w:val="00DE3E18"/>
    <w:rsid w:val="00DF72A6"/>
    <w:rsid w:val="00E01BA6"/>
    <w:rsid w:val="00E06951"/>
    <w:rsid w:val="00E14D68"/>
    <w:rsid w:val="00E2021C"/>
    <w:rsid w:val="00E25226"/>
    <w:rsid w:val="00E273C6"/>
    <w:rsid w:val="00E27874"/>
    <w:rsid w:val="00E31329"/>
    <w:rsid w:val="00E31F7C"/>
    <w:rsid w:val="00E37FAF"/>
    <w:rsid w:val="00E4027E"/>
    <w:rsid w:val="00E418FE"/>
    <w:rsid w:val="00E45729"/>
    <w:rsid w:val="00E4586A"/>
    <w:rsid w:val="00E55194"/>
    <w:rsid w:val="00E64DBF"/>
    <w:rsid w:val="00E64E4B"/>
    <w:rsid w:val="00E72C12"/>
    <w:rsid w:val="00E7369B"/>
    <w:rsid w:val="00E75C2C"/>
    <w:rsid w:val="00E81EF0"/>
    <w:rsid w:val="00E8378A"/>
    <w:rsid w:val="00E919CE"/>
    <w:rsid w:val="00EA42EA"/>
    <w:rsid w:val="00EC5F03"/>
    <w:rsid w:val="00EC6424"/>
    <w:rsid w:val="00ED1FDB"/>
    <w:rsid w:val="00ED5EAF"/>
    <w:rsid w:val="00ED63D2"/>
    <w:rsid w:val="00EE0000"/>
    <w:rsid w:val="00EE132C"/>
    <w:rsid w:val="00EE2814"/>
    <w:rsid w:val="00EF085D"/>
    <w:rsid w:val="00F10DEA"/>
    <w:rsid w:val="00F143DC"/>
    <w:rsid w:val="00F145A8"/>
    <w:rsid w:val="00F14D68"/>
    <w:rsid w:val="00F22503"/>
    <w:rsid w:val="00F23EA2"/>
    <w:rsid w:val="00F26D3E"/>
    <w:rsid w:val="00F3196E"/>
    <w:rsid w:val="00F341B9"/>
    <w:rsid w:val="00F35F4E"/>
    <w:rsid w:val="00F37C0A"/>
    <w:rsid w:val="00F41F5D"/>
    <w:rsid w:val="00F42BCA"/>
    <w:rsid w:val="00F44092"/>
    <w:rsid w:val="00F44E4E"/>
    <w:rsid w:val="00F45391"/>
    <w:rsid w:val="00F46DB7"/>
    <w:rsid w:val="00F52926"/>
    <w:rsid w:val="00F52FFD"/>
    <w:rsid w:val="00F578D5"/>
    <w:rsid w:val="00F60614"/>
    <w:rsid w:val="00F612C8"/>
    <w:rsid w:val="00F61F89"/>
    <w:rsid w:val="00F62F01"/>
    <w:rsid w:val="00F663EE"/>
    <w:rsid w:val="00F72ABE"/>
    <w:rsid w:val="00F74770"/>
    <w:rsid w:val="00F76C5A"/>
    <w:rsid w:val="00F812E4"/>
    <w:rsid w:val="00F8277F"/>
    <w:rsid w:val="00F836B1"/>
    <w:rsid w:val="00F87758"/>
    <w:rsid w:val="00F928CE"/>
    <w:rsid w:val="00FA0062"/>
    <w:rsid w:val="00FA047C"/>
    <w:rsid w:val="00FA2B46"/>
    <w:rsid w:val="00FA739F"/>
    <w:rsid w:val="00FB0996"/>
    <w:rsid w:val="00FC52E0"/>
    <w:rsid w:val="00FC7FE7"/>
    <w:rsid w:val="00FD0B1F"/>
    <w:rsid w:val="00FD3A7B"/>
    <w:rsid w:val="00FE007B"/>
    <w:rsid w:val="00FE06D0"/>
    <w:rsid w:val="00FF2EF1"/>
    <w:rsid w:val="00FF5229"/>
    <w:rsid w:val="00FF53FF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178E02"/>
  <w15:chartTrackingRefBased/>
  <w15:docId w15:val="{86782D47-16CB-401A-9080-8BFB4548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729"/>
    <w:rPr>
      <w:rFonts w:ascii="Arial" w:hAnsi="Arial"/>
      <w:sz w:val="24"/>
      <w:lang w:val="es-CO" w:eastAsia="es-E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32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1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6"/>
      <w:lang w:val="en-US"/>
    </w:rPr>
  </w:style>
  <w:style w:type="paragraph" w:styleId="Heading5">
    <w:name w:val="heading 5"/>
    <w:basedOn w:val="Normal"/>
    <w:next w:val="Normal"/>
    <w:qFormat/>
    <w:rsid w:val="008F029D"/>
    <w:pPr>
      <w:keepNext/>
      <w:jc w:val="center"/>
      <w:outlineLvl w:val="4"/>
    </w:pPr>
    <w:rPr>
      <w:b/>
      <w:snapToGrid w:val="0"/>
      <w:color w:val="FFFFFF"/>
      <w:sz w:val="18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  <w:rPr>
      <w:lang w:val="en-US"/>
    </w:rPr>
  </w:style>
  <w:style w:type="paragraph" w:styleId="BodyText2">
    <w:name w:val="Body Text 2"/>
    <w:basedOn w:val="Normal"/>
    <w:rsid w:val="00861A51"/>
    <w:rPr>
      <w:b/>
      <w:lang w:val="es-ES"/>
    </w:rPr>
  </w:style>
  <w:style w:type="paragraph" w:styleId="BodyTextIndent2">
    <w:name w:val="Body Text Indent 2"/>
    <w:basedOn w:val="Normal"/>
    <w:rsid w:val="00F812E4"/>
    <w:pPr>
      <w:ind w:left="2832"/>
      <w:jc w:val="both"/>
    </w:pPr>
    <w:rPr>
      <w:b/>
      <w:sz w:val="36"/>
      <w:lang w:val="en-US"/>
    </w:rPr>
  </w:style>
  <w:style w:type="paragraph" w:styleId="BodyTextIndent3">
    <w:name w:val="Body Text Indent 3"/>
    <w:basedOn w:val="Normal"/>
    <w:rsid w:val="008F029D"/>
    <w:pPr>
      <w:spacing w:before="280"/>
      <w:ind w:left="1418"/>
      <w:jc w:val="both"/>
    </w:pPr>
    <w:rPr>
      <w:lang w:val="en-US"/>
    </w:rPr>
  </w:style>
  <w:style w:type="paragraph" w:styleId="BodyTextIndent">
    <w:name w:val="Body Text Indent"/>
    <w:basedOn w:val="Normal"/>
    <w:rsid w:val="008F029D"/>
    <w:pPr>
      <w:ind w:left="709" w:hanging="709"/>
      <w:jc w:val="both"/>
    </w:pPr>
    <w:rPr>
      <w:lang w:val="en-US"/>
    </w:rPr>
  </w:style>
  <w:style w:type="paragraph" w:styleId="BalloonText">
    <w:name w:val="Balloon Text"/>
    <w:basedOn w:val="Normal"/>
    <w:semiHidden/>
    <w:rsid w:val="008B5D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30054"/>
    <w:rPr>
      <w:rFonts w:ascii="Arial" w:hAnsi="Arial"/>
      <w:b/>
      <w:sz w:val="32"/>
      <w:lang w:val="en-US" w:eastAsia="es-ES"/>
    </w:rPr>
  </w:style>
  <w:style w:type="character" w:styleId="Hyperlink">
    <w:name w:val="Hyperlink"/>
    <w:basedOn w:val="DefaultParagraphFont"/>
    <w:rsid w:val="00D7296D"/>
    <w:rPr>
      <w:color w:val="0000FF"/>
      <w:u w:val="single"/>
    </w:rPr>
  </w:style>
  <w:style w:type="paragraph" w:styleId="NoSpacing">
    <w:name w:val="No Spacing"/>
    <w:uiPriority w:val="1"/>
    <w:qFormat/>
    <w:rsid w:val="00C97E67"/>
    <w:rPr>
      <w:rFonts w:ascii="Arial" w:hAnsi="Arial"/>
      <w:sz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1\Msb\Plantillas\Cert%20&amp;%20Prelim\CERTIFICATE%20ENGLISH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ENGLISH.dot</Template>
  <TotalTime>53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Panama, December 16th  2000</vt:lpstr>
    </vt:vector>
  </TitlesOfParts>
  <Company>MSB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Panama, December 16th  2000</dc:title>
  <dc:subject/>
  <dc:creator>administrado</dc:creator>
  <cp:keywords/>
  <cp:lastModifiedBy>Aaron Avila</cp:lastModifiedBy>
  <cp:revision>3</cp:revision>
  <cp:lastPrinted>2020-11-25T05:09:00Z</cp:lastPrinted>
  <dcterms:created xsi:type="dcterms:W3CDTF">2026-03-12T22:54:00Z</dcterms:created>
  <dcterms:modified xsi:type="dcterms:W3CDTF">2026-03-12T23:05:00Z</dcterms:modified>
</cp:coreProperties>
</file>