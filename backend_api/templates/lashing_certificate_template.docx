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C66A3" w14:textId="77777777" w:rsidR="00AC10EF" w:rsidRDefault="00AC10EF" w:rsidP="003C42D0">
      <w:pPr>
        <w:rPr>
          <w:rStyle w:val="Emphasis"/>
          <w:i w:val="0"/>
        </w:rPr>
      </w:pPr>
    </w:p>
    <w:p w14:paraId="359A579A" w14:textId="77777777" w:rsidR="00DF2B5A" w:rsidRDefault="00DF2B5A" w:rsidP="003C42D0">
      <w:pPr>
        <w:rPr>
          <w:rStyle w:val="Emphasis"/>
          <w:i w:val="0"/>
        </w:rPr>
      </w:pPr>
    </w:p>
    <w:p w14:paraId="7D1F875B" w14:textId="77777777" w:rsidR="0034585C" w:rsidRPr="00BA3A26" w:rsidRDefault="0034585C" w:rsidP="003C42D0">
      <w:pPr>
        <w:rPr>
          <w:rStyle w:val="Emphasis"/>
          <w:b/>
          <w:i w:val="0"/>
          <w:sz w:val="32"/>
          <w:szCs w:val="32"/>
        </w:rPr>
      </w:pPr>
    </w:p>
    <w:p w14:paraId="3D98BB26" w14:textId="77777777" w:rsidR="0034585C" w:rsidRPr="00BA3A26" w:rsidRDefault="0034585C" w:rsidP="0034585C">
      <w:pPr>
        <w:jc w:val="center"/>
        <w:rPr>
          <w:rStyle w:val="Emphasis"/>
          <w:b/>
          <w:sz w:val="32"/>
          <w:szCs w:val="32"/>
          <w:lang w:val="en-US"/>
        </w:rPr>
      </w:pPr>
      <w:r w:rsidRPr="00BA3A26">
        <w:rPr>
          <w:rStyle w:val="Emphasis"/>
          <w:b/>
          <w:sz w:val="32"/>
          <w:szCs w:val="32"/>
          <w:lang w:val="en-US"/>
        </w:rPr>
        <w:t>CARGO LASHING CERTIFICATE</w:t>
      </w:r>
    </w:p>
    <w:p w14:paraId="27507BD8" w14:textId="77777777" w:rsidR="0034585C" w:rsidRPr="0034585C" w:rsidRDefault="0034585C" w:rsidP="003C42D0">
      <w:pPr>
        <w:rPr>
          <w:rStyle w:val="Emphasis"/>
          <w:b/>
          <w:lang w:val="en-US"/>
        </w:rPr>
      </w:pPr>
    </w:p>
    <w:p w14:paraId="55ABDB8B" w14:textId="77777777" w:rsidR="0034585C" w:rsidRPr="0034585C" w:rsidRDefault="0034585C" w:rsidP="003C42D0">
      <w:pPr>
        <w:rPr>
          <w:rStyle w:val="Emphasis"/>
          <w:i w:val="0"/>
          <w:lang w:val="en-US"/>
        </w:rPr>
      </w:pPr>
    </w:p>
    <w:p w14:paraId="3D1247AD" w14:textId="77777777" w:rsidR="0034585C" w:rsidRDefault="0034585C" w:rsidP="003C42D0">
      <w:pPr>
        <w:rPr>
          <w:rStyle w:val="Emphasis"/>
          <w:i w:val="0"/>
          <w:lang w:val="en-US"/>
        </w:rPr>
      </w:pPr>
    </w:p>
    <w:p w14:paraId="01548C12" w14:textId="77777777" w:rsidR="00DF2B5A" w:rsidRDefault="00DF2B5A" w:rsidP="003C42D0">
      <w:pPr>
        <w:rPr>
          <w:rStyle w:val="Emphasis"/>
          <w:i w:val="0"/>
          <w:lang w:val="en-US"/>
        </w:rPr>
      </w:pPr>
    </w:p>
    <w:p w14:paraId="238E4850" w14:textId="77777777" w:rsidR="00BA3A26" w:rsidRDefault="00BA3A26" w:rsidP="003C42D0">
      <w:pPr>
        <w:rPr>
          <w:rStyle w:val="Emphasis"/>
          <w:b/>
          <w:i w:val="0"/>
          <w:lang w:val="en-US"/>
        </w:rPr>
      </w:pPr>
    </w:p>
    <w:p w14:paraId="2478DA44" w14:textId="77777777" w:rsidR="007670BB" w:rsidRDefault="00BA3A26" w:rsidP="003C42D0">
      <w:pPr>
        <w:rPr>
          <w:rStyle w:val="Emphasis"/>
          <w:i w:val="0"/>
          <w:lang w:val="en-US"/>
        </w:rPr>
      </w:pPr>
      <w:r w:rsidRPr="00BA3A26">
        <w:rPr>
          <w:rStyle w:val="Emphasis"/>
          <w:b/>
          <w:i w:val="0"/>
          <w:lang w:val="en-US"/>
        </w:rPr>
        <w:t xml:space="preserve">FLAT RACK </w:t>
      </w:r>
      <w:r w:rsidR="007670BB" w:rsidRPr="00BA3A26">
        <w:rPr>
          <w:rStyle w:val="Emphasis"/>
          <w:b/>
          <w:i w:val="0"/>
          <w:lang w:val="en-US"/>
        </w:rPr>
        <w:t>CONTAINER N°</w:t>
      </w:r>
      <w:r w:rsidR="0012606B">
        <w:rPr>
          <w:rStyle w:val="Emphasis"/>
          <w:b/>
          <w:i w:val="0"/>
          <w:lang w:val="en-US"/>
        </w:rPr>
        <w:t xml:space="preserve"> </w:t>
      </w:r>
      <w:r w:rsidR="00704096" w:rsidRPr="00704096">
        <w:rPr>
          <w:rStyle w:val="Emphasis"/>
          <w:i w:val="0"/>
          <w:lang w:val="en-US"/>
        </w:rPr>
        <w:t>TTNU060858 1</w:t>
      </w:r>
      <w:r w:rsidR="00704096">
        <w:rPr>
          <w:rStyle w:val="Emphasis"/>
          <w:b/>
          <w:i w:val="0"/>
          <w:lang w:val="en-US"/>
        </w:rPr>
        <w:t xml:space="preserve"> </w:t>
      </w:r>
      <w:r w:rsidR="00704096">
        <w:rPr>
          <w:rStyle w:val="Emphasis"/>
          <w:i w:val="0"/>
          <w:lang w:val="en-US"/>
        </w:rPr>
        <w:t xml:space="preserve"> </w:t>
      </w:r>
    </w:p>
    <w:p w14:paraId="4B5A2055" w14:textId="77777777" w:rsidR="007670BB" w:rsidRPr="0024607F" w:rsidRDefault="00BA3A26" w:rsidP="003C42D0">
      <w:pPr>
        <w:rPr>
          <w:rStyle w:val="Emphasis"/>
          <w:i w:val="0"/>
          <w:lang w:val="en-US"/>
        </w:rPr>
      </w:pPr>
      <w:r w:rsidRPr="0024607F">
        <w:rPr>
          <w:rStyle w:val="Emphasis"/>
          <w:b/>
          <w:i w:val="0"/>
          <w:lang w:val="en-US"/>
        </w:rPr>
        <w:t xml:space="preserve">TYPE OF </w:t>
      </w:r>
      <w:r w:rsidR="007670BB" w:rsidRPr="0024607F">
        <w:rPr>
          <w:rStyle w:val="Emphasis"/>
          <w:b/>
          <w:i w:val="0"/>
          <w:lang w:val="en-US"/>
        </w:rPr>
        <w:t>CARGO</w:t>
      </w:r>
      <w:r w:rsidR="00084A61" w:rsidRPr="0024607F">
        <w:rPr>
          <w:rStyle w:val="Emphasis"/>
          <w:b/>
          <w:i w:val="0"/>
          <w:lang w:val="en-US"/>
        </w:rPr>
        <w:t xml:space="preserve">:                </w:t>
      </w:r>
      <w:r w:rsidR="00BE3F79" w:rsidRPr="0024607F">
        <w:rPr>
          <w:rStyle w:val="Emphasis"/>
          <w:b/>
          <w:i w:val="0"/>
          <w:lang w:val="en-US"/>
        </w:rPr>
        <w:t xml:space="preserve"> </w:t>
      </w:r>
      <w:r w:rsidR="0012606B" w:rsidRPr="0024607F">
        <w:rPr>
          <w:rStyle w:val="Emphasis"/>
          <w:b/>
          <w:i w:val="0"/>
          <w:lang w:val="en-US"/>
        </w:rPr>
        <w:t xml:space="preserve"> </w:t>
      </w:r>
      <w:r w:rsidR="00704096" w:rsidRPr="0024607F">
        <w:rPr>
          <w:rStyle w:val="Emphasis"/>
          <w:i w:val="0"/>
          <w:lang w:val="en-US"/>
        </w:rPr>
        <w:t>ANILLO DEL STATOR E44 COMPL</w:t>
      </w:r>
      <w:r w:rsidR="00111204" w:rsidRPr="0024607F">
        <w:rPr>
          <w:rStyle w:val="Emphasis"/>
          <w:i w:val="0"/>
          <w:lang w:val="en-US"/>
        </w:rPr>
        <w:t xml:space="preserve"> / STATOR RING</w:t>
      </w:r>
    </w:p>
    <w:p w14:paraId="5B9732DC" w14:textId="77777777" w:rsidR="00BE3F79" w:rsidRPr="00BE3F79" w:rsidRDefault="00BE3F79" w:rsidP="00323194">
      <w:pPr>
        <w:ind w:right="-376"/>
        <w:rPr>
          <w:rStyle w:val="Emphasis"/>
          <w:i w:val="0"/>
          <w:lang w:val="en-US"/>
        </w:rPr>
      </w:pPr>
      <w:r w:rsidRPr="00BE3F79">
        <w:rPr>
          <w:rStyle w:val="Emphasis"/>
          <w:b/>
          <w:i w:val="0"/>
          <w:lang w:val="en-US"/>
        </w:rPr>
        <w:t xml:space="preserve">LASHING MATERIAL: </w:t>
      </w:r>
      <w:r w:rsidR="00E63E0A">
        <w:rPr>
          <w:rStyle w:val="Emphasis"/>
          <w:b/>
          <w:i w:val="0"/>
          <w:lang w:val="en-US"/>
        </w:rPr>
        <w:t xml:space="preserve">          </w:t>
      </w:r>
      <w:r w:rsidR="009B176B">
        <w:rPr>
          <w:rStyle w:val="Emphasis"/>
          <w:b/>
          <w:i w:val="0"/>
          <w:lang w:val="en-US"/>
        </w:rPr>
        <w:t xml:space="preserve"> </w:t>
      </w:r>
      <w:r w:rsidR="00C47BAC">
        <w:rPr>
          <w:rStyle w:val="Emphasis"/>
          <w:i w:val="0"/>
          <w:lang w:val="en-US"/>
        </w:rPr>
        <w:t>RATCHET LASHING</w:t>
      </w:r>
    </w:p>
    <w:p w14:paraId="5286F923" w14:textId="77777777" w:rsidR="0034585C" w:rsidRDefault="00E63E0A" w:rsidP="003C42D0">
      <w:pPr>
        <w:rPr>
          <w:rStyle w:val="Emphasis"/>
          <w:i w:val="0"/>
          <w:lang w:val="en-US"/>
        </w:rPr>
      </w:pPr>
      <w:r w:rsidRPr="00E63E0A">
        <w:rPr>
          <w:rStyle w:val="Emphasis"/>
          <w:b/>
          <w:i w:val="0"/>
          <w:lang w:val="en-US"/>
        </w:rPr>
        <w:t xml:space="preserve">DATE &amp; </w:t>
      </w:r>
      <w:r w:rsidR="00BA3A26" w:rsidRPr="00E63E0A">
        <w:rPr>
          <w:rStyle w:val="Emphasis"/>
          <w:b/>
          <w:i w:val="0"/>
          <w:lang w:val="en-US"/>
        </w:rPr>
        <w:t>PLACE:</w:t>
      </w:r>
      <w:r w:rsidR="00BA3A26" w:rsidRPr="00E63E0A">
        <w:rPr>
          <w:rStyle w:val="Emphasis"/>
          <w:i w:val="0"/>
          <w:lang w:val="en-US"/>
        </w:rPr>
        <w:t xml:space="preserve"> </w:t>
      </w:r>
      <w:r w:rsidRPr="00E63E0A">
        <w:rPr>
          <w:rStyle w:val="Emphasis"/>
          <w:i w:val="0"/>
          <w:lang w:val="en-US"/>
        </w:rPr>
        <w:t xml:space="preserve">   </w:t>
      </w:r>
      <w:r w:rsidR="00704096">
        <w:rPr>
          <w:rStyle w:val="Emphasis"/>
          <w:i w:val="0"/>
          <w:lang w:val="en-US"/>
        </w:rPr>
        <w:t xml:space="preserve">                 DEC 15</w:t>
      </w:r>
      <w:r>
        <w:rPr>
          <w:rStyle w:val="Emphasis"/>
          <w:i w:val="0"/>
          <w:lang w:val="en-US"/>
        </w:rPr>
        <w:t>, 201</w:t>
      </w:r>
      <w:r w:rsidR="00704096">
        <w:rPr>
          <w:rStyle w:val="Emphasis"/>
          <w:i w:val="0"/>
          <w:lang w:val="en-US"/>
        </w:rPr>
        <w:t>7</w:t>
      </w:r>
      <w:r>
        <w:rPr>
          <w:rStyle w:val="Emphasis"/>
          <w:i w:val="0"/>
          <w:lang w:val="en-US"/>
        </w:rPr>
        <w:t xml:space="preserve"> / </w:t>
      </w:r>
      <w:r w:rsidR="00704096" w:rsidRPr="00704096">
        <w:rPr>
          <w:rStyle w:val="Emphasis"/>
          <w:i w:val="0"/>
          <w:lang w:val="en-US"/>
        </w:rPr>
        <w:t>CONSORCIO AVENDAÑO SRL</w:t>
      </w:r>
      <w:r w:rsidR="00084A61">
        <w:rPr>
          <w:rStyle w:val="Emphasis"/>
          <w:i w:val="0"/>
          <w:lang w:val="en-US"/>
        </w:rPr>
        <w:t>.</w:t>
      </w:r>
    </w:p>
    <w:p w14:paraId="1F109E0A" w14:textId="77777777" w:rsidR="00E63E0A" w:rsidRDefault="00E63E0A" w:rsidP="003C42D0">
      <w:pPr>
        <w:rPr>
          <w:rStyle w:val="Emphasis"/>
          <w:i w:val="0"/>
          <w:lang w:val="en-US"/>
        </w:rPr>
      </w:pPr>
    </w:p>
    <w:p w14:paraId="5B8BB5CE" w14:textId="77777777" w:rsidR="00E63E0A" w:rsidRDefault="00E63E0A" w:rsidP="003C42D0">
      <w:pPr>
        <w:rPr>
          <w:rStyle w:val="Emphasis"/>
          <w:i w:val="0"/>
          <w:lang w:val="en-US"/>
        </w:rPr>
      </w:pPr>
    </w:p>
    <w:p w14:paraId="19CA8751" w14:textId="77777777" w:rsidR="009B176B" w:rsidRPr="00E63E0A" w:rsidRDefault="009B176B" w:rsidP="003C42D0">
      <w:pPr>
        <w:rPr>
          <w:rStyle w:val="Emphasis"/>
          <w:i w:val="0"/>
          <w:lang w:val="en-US"/>
        </w:rPr>
      </w:pPr>
    </w:p>
    <w:p w14:paraId="09B5DBFC" w14:textId="77777777" w:rsidR="00E7183E" w:rsidRPr="00E63E0A" w:rsidRDefault="00E7183E" w:rsidP="003C42D0">
      <w:pPr>
        <w:rPr>
          <w:rStyle w:val="Emphasis"/>
          <w:i w:val="0"/>
          <w:lang w:val="en-US"/>
        </w:rPr>
      </w:pPr>
    </w:p>
    <w:p w14:paraId="20C516CF" w14:textId="77777777" w:rsidR="00547AF4" w:rsidRDefault="0034585C" w:rsidP="003C42D0">
      <w:pPr>
        <w:rPr>
          <w:rStyle w:val="Emphasis"/>
          <w:i w:val="0"/>
          <w:lang w:val="en-US"/>
        </w:rPr>
      </w:pPr>
      <w:r w:rsidRPr="0034585C">
        <w:rPr>
          <w:rStyle w:val="Emphasis"/>
          <w:i w:val="0"/>
          <w:lang w:val="en-US"/>
        </w:rPr>
        <w:t>T</w:t>
      </w:r>
      <w:r>
        <w:rPr>
          <w:rStyle w:val="Emphasis"/>
          <w:i w:val="0"/>
          <w:lang w:val="en-US"/>
        </w:rPr>
        <w:t xml:space="preserve">HIS IS TO CERTIFY THAT </w:t>
      </w:r>
      <w:r w:rsidR="00912C10">
        <w:rPr>
          <w:rStyle w:val="Emphasis"/>
          <w:i w:val="0"/>
          <w:lang w:val="en-US"/>
        </w:rPr>
        <w:t xml:space="preserve">THE </w:t>
      </w:r>
      <w:r>
        <w:rPr>
          <w:rStyle w:val="Emphasis"/>
          <w:i w:val="0"/>
          <w:lang w:val="en-US"/>
        </w:rPr>
        <w:t>CARGO</w:t>
      </w:r>
      <w:r w:rsidRPr="0034585C">
        <w:rPr>
          <w:rStyle w:val="Emphasis"/>
          <w:i w:val="0"/>
          <w:lang w:val="en-US"/>
        </w:rPr>
        <w:t xml:space="preserve"> LA</w:t>
      </w:r>
      <w:r w:rsidR="00BA3A26">
        <w:rPr>
          <w:rStyle w:val="Emphasis"/>
          <w:i w:val="0"/>
          <w:lang w:val="en-US"/>
        </w:rPr>
        <w:t xml:space="preserve">SHING HAS BEEN </w:t>
      </w:r>
      <w:r w:rsidR="00742153">
        <w:rPr>
          <w:rStyle w:val="Emphasis"/>
          <w:i w:val="0"/>
          <w:lang w:val="en-US"/>
        </w:rPr>
        <w:t>INSPECTED</w:t>
      </w:r>
      <w:r w:rsidR="00547AF4">
        <w:rPr>
          <w:rStyle w:val="Emphasis"/>
          <w:i w:val="0"/>
          <w:lang w:val="en-US"/>
        </w:rPr>
        <w:t xml:space="preserve"> AND WAS FOUND IN </w:t>
      </w:r>
      <w:r w:rsidR="00111204">
        <w:rPr>
          <w:rStyle w:val="Emphasis"/>
          <w:i w:val="0"/>
          <w:lang w:val="en-US"/>
        </w:rPr>
        <w:t xml:space="preserve">APPARENT </w:t>
      </w:r>
      <w:r w:rsidR="00547AF4">
        <w:rPr>
          <w:rStyle w:val="Emphasis"/>
          <w:i w:val="0"/>
          <w:lang w:val="en-US"/>
        </w:rPr>
        <w:t>GOOD ORDER CONDITIONS.</w:t>
      </w:r>
    </w:p>
    <w:p w14:paraId="4408C8E2" w14:textId="77777777" w:rsidR="00547AF4" w:rsidRDefault="00547AF4" w:rsidP="003C42D0">
      <w:pPr>
        <w:rPr>
          <w:rStyle w:val="Emphasis"/>
          <w:i w:val="0"/>
          <w:lang w:val="en-US"/>
        </w:rPr>
      </w:pPr>
    </w:p>
    <w:p w14:paraId="200F5D18" w14:textId="77777777" w:rsidR="0012606B" w:rsidRDefault="00547AF4" w:rsidP="003C42D0">
      <w:pPr>
        <w:rPr>
          <w:rStyle w:val="Emphasis"/>
          <w:i w:val="0"/>
          <w:lang w:val="en-US"/>
        </w:rPr>
      </w:pPr>
      <w:r>
        <w:rPr>
          <w:rStyle w:val="Emphasis"/>
          <w:i w:val="0"/>
          <w:lang w:val="en-US"/>
        </w:rPr>
        <w:t>WH</w:t>
      </w:r>
      <w:r w:rsidR="00B23212">
        <w:rPr>
          <w:rStyle w:val="Emphasis"/>
          <w:i w:val="0"/>
          <w:lang w:val="en-US"/>
        </w:rPr>
        <w:t xml:space="preserve">ERE </w:t>
      </w:r>
      <w:r>
        <w:rPr>
          <w:rStyle w:val="Emphasis"/>
          <w:i w:val="0"/>
          <w:lang w:val="en-US"/>
        </w:rPr>
        <w:t xml:space="preserve">USED </w:t>
      </w:r>
      <w:r w:rsidR="00704096">
        <w:rPr>
          <w:rStyle w:val="Emphasis"/>
          <w:i w:val="0"/>
          <w:lang w:val="en-US"/>
        </w:rPr>
        <w:t>THIRT</w:t>
      </w:r>
      <w:r w:rsidR="00AB3519">
        <w:rPr>
          <w:rStyle w:val="Emphasis"/>
          <w:i w:val="0"/>
          <w:lang w:val="en-US"/>
        </w:rPr>
        <w:t>ENN 13</w:t>
      </w:r>
      <w:r w:rsidR="0012606B">
        <w:rPr>
          <w:rStyle w:val="Emphasis"/>
          <w:i w:val="0"/>
          <w:lang w:val="en-US"/>
        </w:rPr>
        <w:t xml:space="preserve"> </w:t>
      </w:r>
      <w:r w:rsidR="00AB3519">
        <w:rPr>
          <w:rStyle w:val="Emphasis"/>
          <w:i w:val="0"/>
          <w:lang w:val="en-US"/>
        </w:rPr>
        <w:t>RATCHET LASHING</w:t>
      </w:r>
      <w:r w:rsidR="00C47BAC">
        <w:rPr>
          <w:rStyle w:val="Emphasis"/>
          <w:i w:val="0"/>
          <w:lang w:val="en-US"/>
        </w:rPr>
        <w:t>S</w:t>
      </w:r>
      <w:r w:rsidR="009B176B">
        <w:rPr>
          <w:rStyle w:val="Emphasis"/>
          <w:i w:val="0"/>
          <w:lang w:val="en-US"/>
        </w:rPr>
        <w:t xml:space="preserve"> </w:t>
      </w:r>
      <w:r w:rsidR="00C3446B">
        <w:rPr>
          <w:rStyle w:val="Emphasis"/>
          <w:i w:val="0"/>
          <w:lang w:val="en-US"/>
        </w:rPr>
        <w:t>IN APPARENT GOOD CONDITION</w:t>
      </w:r>
      <w:r w:rsidR="00B23212">
        <w:rPr>
          <w:rStyle w:val="Emphasis"/>
          <w:i w:val="0"/>
          <w:lang w:val="en-US"/>
        </w:rPr>
        <w:t>.</w:t>
      </w:r>
    </w:p>
    <w:p w14:paraId="08733724" w14:textId="77777777" w:rsidR="0012606B" w:rsidRDefault="0012606B" w:rsidP="003C42D0">
      <w:pPr>
        <w:rPr>
          <w:rStyle w:val="Emphasis"/>
          <w:i w:val="0"/>
          <w:lang w:val="en-US"/>
        </w:rPr>
      </w:pPr>
    </w:p>
    <w:p w14:paraId="47171640" w14:textId="77777777" w:rsidR="00B23212" w:rsidRDefault="00C3446B" w:rsidP="003C42D0">
      <w:pPr>
        <w:rPr>
          <w:rStyle w:val="Emphasis"/>
          <w:i w:val="0"/>
          <w:lang w:val="en-US"/>
        </w:rPr>
      </w:pPr>
      <w:r>
        <w:rPr>
          <w:rStyle w:val="Emphasis"/>
          <w:i w:val="0"/>
          <w:lang w:val="en-US"/>
        </w:rPr>
        <w:t>T</w:t>
      </w:r>
      <w:r w:rsidR="00704096">
        <w:rPr>
          <w:rStyle w:val="Emphasis"/>
          <w:i w:val="0"/>
          <w:lang w:val="en-US"/>
        </w:rPr>
        <w:t xml:space="preserve">HE LASHING WAS CARRY OUT AT </w:t>
      </w:r>
      <w:r w:rsidR="00704096" w:rsidRPr="00704096">
        <w:rPr>
          <w:rStyle w:val="Emphasis"/>
          <w:i w:val="0"/>
          <w:lang w:val="en-US"/>
        </w:rPr>
        <w:t>CONSORCIO AVENDAÑO SRL</w:t>
      </w:r>
      <w:r w:rsidR="00AB3519">
        <w:rPr>
          <w:rStyle w:val="Emphasis"/>
          <w:i w:val="0"/>
          <w:lang w:val="en-US"/>
        </w:rPr>
        <w:t>´S WAREHOUSE</w:t>
      </w:r>
      <w:r w:rsidR="0012606B">
        <w:rPr>
          <w:rStyle w:val="Emphasis"/>
          <w:i w:val="0"/>
          <w:lang w:val="en-US"/>
        </w:rPr>
        <w:t xml:space="preserve">. </w:t>
      </w:r>
      <w:r w:rsidR="00B23212">
        <w:rPr>
          <w:rStyle w:val="Emphasis"/>
          <w:i w:val="0"/>
          <w:lang w:val="en-US"/>
        </w:rPr>
        <w:t xml:space="preserve">  </w:t>
      </w:r>
    </w:p>
    <w:p w14:paraId="5BBD7B9A" w14:textId="77777777" w:rsidR="0034585C" w:rsidRDefault="00DF2B5A" w:rsidP="003C42D0">
      <w:pPr>
        <w:rPr>
          <w:rStyle w:val="Emphasis"/>
          <w:i w:val="0"/>
          <w:lang w:val="en-US"/>
        </w:rPr>
      </w:pPr>
      <w:r>
        <w:rPr>
          <w:rStyle w:val="Emphasis"/>
          <w:i w:val="0"/>
          <w:lang w:val="en-US"/>
        </w:rPr>
        <w:t xml:space="preserve">  </w:t>
      </w:r>
    </w:p>
    <w:p w14:paraId="0F3BA16F" w14:textId="77777777" w:rsidR="0034585C" w:rsidRPr="0034585C" w:rsidRDefault="00DF2B5A" w:rsidP="003C42D0">
      <w:pPr>
        <w:rPr>
          <w:rStyle w:val="Emphasis"/>
          <w:i w:val="0"/>
          <w:lang w:val="en-US"/>
        </w:rPr>
      </w:pPr>
      <w:r w:rsidRPr="00DF2B5A">
        <w:rPr>
          <w:rStyle w:val="Emphasis"/>
          <w:i w:val="0"/>
          <w:lang w:val="en-US"/>
        </w:rPr>
        <w:t>COMPLETION DATE OF THE SURVEY ON WH</w:t>
      </w:r>
      <w:r w:rsidR="000B13F4">
        <w:rPr>
          <w:rStyle w:val="Emphasis"/>
          <w:i w:val="0"/>
          <w:lang w:val="en-US"/>
        </w:rPr>
        <w:t>ICH THI</w:t>
      </w:r>
      <w:r w:rsidR="0012606B">
        <w:rPr>
          <w:rStyle w:val="Emphasis"/>
          <w:i w:val="0"/>
          <w:lang w:val="en-US"/>
        </w:rPr>
        <w:t xml:space="preserve">S CERTIFICATE BASED ON </w:t>
      </w:r>
      <w:r w:rsidR="00AB3519">
        <w:rPr>
          <w:rStyle w:val="Emphasis"/>
          <w:i w:val="0"/>
          <w:lang w:val="en-US"/>
        </w:rPr>
        <w:t>DECMBER 15, 2017</w:t>
      </w:r>
      <w:r w:rsidR="000B13F4">
        <w:rPr>
          <w:rStyle w:val="Emphasis"/>
          <w:i w:val="0"/>
          <w:lang w:val="en-US"/>
        </w:rPr>
        <w:t>.</w:t>
      </w:r>
    </w:p>
    <w:p w14:paraId="7DACD4AB" w14:textId="77777777" w:rsidR="0034585C" w:rsidRDefault="0034585C" w:rsidP="003C42D0">
      <w:pPr>
        <w:rPr>
          <w:rStyle w:val="Emphasis"/>
          <w:i w:val="0"/>
          <w:lang w:val="en-US"/>
        </w:rPr>
      </w:pPr>
    </w:p>
    <w:p w14:paraId="6A67B0E9" w14:textId="77777777" w:rsidR="009B176B" w:rsidRDefault="009B176B" w:rsidP="003C42D0">
      <w:pPr>
        <w:rPr>
          <w:rStyle w:val="Emphasis"/>
          <w:i w:val="0"/>
          <w:lang w:val="en-US"/>
        </w:rPr>
      </w:pPr>
    </w:p>
    <w:p w14:paraId="26FAC02D" w14:textId="77777777" w:rsidR="009B176B" w:rsidRPr="0034585C" w:rsidRDefault="009B176B" w:rsidP="003C42D0">
      <w:pPr>
        <w:rPr>
          <w:rStyle w:val="Emphasis"/>
          <w:i w:val="0"/>
          <w:lang w:val="en-US"/>
        </w:rPr>
      </w:pPr>
    </w:p>
    <w:p w14:paraId="7CAB368A" w14:textId="77777777" w:rsidR="0034585C" w:rsidRPr="0034585C" w:rsidRDefault="0034585C" w:rsidP="003C42D0">
      <w:pPr>
        <w:rPr>
          <w:rStyle w:val="Emphasis"/>
          <w:i w:val="0"/>
          <w:lang w:val="en-US"/>
        </w:rPr>
      </w:pPr>
    </w:p>
    <w:p w14:paraId="4F58552D" w14:textId="6B2A2F4C" w:rsidR="0034585C" w:rsidRPr="0034585C" w:rsidRDefault="0024607F" w:rsidP="003C42D0">
      <w:pPr>
        <w:rPr>
          <w:rStyle w:val="Emphasis"/>
          <w:i w:val="0"/>
          <w:lang w:val="en-US"/>
        </w:rPr>
      </w:pPr>
      <w:r>
        <w:rPr>
          <w:noProof/>
          <w:lang w:val="es-CR" w:eastAsia="es-CR"/>
        </w:rPr>
        <w:drawing>
          <wp:anchor distT="0" distB="0" distL="114300" distR="114300" simplePos="0" relativeHeight="251658240" behindDoc="1" locked="0" layoutInCell="1" allowOverlap="1" wp14:anchorId="210B6F8B" wp14:editId="4C6576D0">
            <wp:simplePos x="0" y="0"/>
            <wp:positionH relativeFrom="column">
              <wp:posOffset>68580</wp:posOffset>
            </wp:positionH>
            <wp:positionV relativeFrom="paragraph">
              <wp:posOffset>111760</wp:posOffset>
            </wp:positionV>
            <wp:extent cx="2103120" cy="1060450"/>
            <wp:effectExtent l="0" t="0" r="0" b="0"/>
            <wp:wrapNone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1060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C881BB" w14:textId="77777777" w:rsidR="0034585C" w:rsidRPr="0034585C" w:rsidRDefault="0034585C" w:rsidP="003C42D0">
      <w:pPr>
        <w:rPr>
          <w:rStyle w:val="Emphasis"/>
          <w:i w:val="0"/>
          <w:lang w:val="en-US"/>
        </w:rPr>
      </w:pPr>
    </w:p>
    <w:p w14:paraId="4925A95E" w14:textId="77777777" w:rsidR="0034585C" w:rsidRPr="0034585C" w:rsidRDefault="0034585C" w:rsidP="003C42D0">
      <w:pPr>
        <w:rPr>
          <w:rStyle w:val="Emphasis"/>
          <w:i w:val="0"/>
          <w:lang w:val="en-US"/>
        </w:rPr>
      </w:pPr>
    </w:p>
    <w:p w14:paraId="44DF4B19" w14:textId="77777777" w:rsidR="003C42D0" w:rsidRPr="0034585C" w:rsidRDefault="003C42D0" w:rsidP="003C42D0">
      <w:pPr>
        <w:rPr>
          <w:rStyle w:val="Emphasis"/>
          <w:i w:val="0"/>
          <w:lang w:val="en-US"/>
        </w:rPr>
      </w:pPr>
    </w:p>
    <w:p w14:paraId="4550D0A7" w14:textId="77777777" w:rsidR="006D6BC4" w:rsidRPr="0034585C" w:rsidRDefault="006D6BC4" w:rsidP="003C42D0">
      <w:pPr>
        <w:rPr>
          <w:rStyle w:val="Emphasis"/>
          <w:i w:val="0"/>
          <w:lang w:val="en-US"/>
        </w:rPr>
      </w:pPr>
    </w:p>
    <w:p w14:paraId="486176F3" w14:textId="61FA851E" w:rsidR="0034585C" w:rsidRPr="0034585C" w:rsidRDefault="0024607F" w:rsidP="00E7183E">
      <w:pPr>
        <w:ind w:left="72"/>
        <w:rPr>
          <w:rStyle w:val="Emphasis"/>
          <w:i w:val="0"/>
          <w:lang w:val="es-CR"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4EC2EF94" wp14:editId="591A534D">
            <wp:simplePos x="0" y="0"/>
            <wp:positionH relativeFrom="column">
              <wp:posOffset>1842135</wp:posOffset>
            </wp:positionH>
            <wp:positionV relativeFrom="paragraph">
              <wp:posOffset>251460</wp:posOffset>
            </wp:positionV>
            <wp:extent cx="1118235" cy="1078230"/>
            <wp:effectExtent l="19050" t="57150" r="43815" b="45720"/>
            <wp:wrapNone/>
            <wp:docPr id="4" name="38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8 Image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clrChange>
                        <a:clrFrom>
                          <a:srgbClr val="FEFEFE"/>
                        </a:clrFrom>
                        <a:clrTo>
                          <a:srgbClr val="FEFEFE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-760793">
                      <a:off x="0" y="0"/>
                      <a:ext cx="1118235" cy="107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585C" w:rsidRPr="00B23212">
        <w:rPr>
          <w:rStyle w:val="Emphasis"/>
          <w:i w:val="0"/>
          <w:lang w:val="en-US"/>
        </w:rPr>
        <w:t>_</w:t>
      </w:r>
      <w:r w:rsidR="00E7183E" w:rsidRPr="00B23212">
        <w:rPr>
          <w:rStyle w:val="Emphasis"/>
          <w:i w:val="0"/>
          <w:lang w:val="en-US"/>
        </w:rPr>
        <w:t>______</w:t>
      </w:r>
      <w:r w:rsidR="0034585C" w:rsidRPr="00B23212">
        <w:rPr>
          <w:rStyle w:val="Emphasis"/>
          <w:i w:val="0"/>
          <w:lang w:val="en-US"/>
        </w:rPr>
        <w:t>____________</w:t>
      </w:r>
      <w:r w:rsidR="009B176B">
        <w:rPr>
          <w:rStyle w:val="Emphasis"/>
          <w:i w:val="0"/>
          <w:lang w:val="en-US"/>
        </w:rPr>
        <w:t>____</w:t>
      </w:r>
      <w:r w:rsidR="0034585C" w:rsidRPr="00B23212">
        <w:rPr>
          <w:rStyle w:val="Emphasis"/>
          <w:i w:val="0"/>
          <w:lang w:val="en-US"/>
        </w:rPr>
        <w:t xml:space="preserve">                             </w:t>
      </w:r>
      <w:r w:rsidR="00E7183E" w:rsidRPr="00B23212">
        <w:rPr>
          <w:rStyle w:val="Emphasis"/>
          <w:i w:val="0"/>
          <w:lang w:val="en-US"/>
        </w:rPr>
        <w:t xml:space="preserve">                           </w:t>
      </w:r>
      <w:r w:rsidR="0034585C" w:rsidRPr="00B23212">
        <w:rPr>
          <w:rStyle w:val="Emphasis"/>
          <w:i w:val="0"/>
          <w:lang w:val="en-US"/>
        </w:rPr>
        <w:t xml:space="preserve">                                             </w:t>
      </w:r>
      <w:r w:rsidR="00E7183E" w:rsidRPr="00B23212">
        <w:rPr>
          <w:rStyle w:val="Emphasis"/>
          <w:i w:val="0"/>
          <w:lang w:val="en-US"/>
        </w:rPr>
        <w:t xml:space="preserve">    </w:t>
      </w:r>
      <w:r w:rsidR="00E7183E" w:rsidRPr="00B23212">
        <w:rPr>
          <w:rStyle w:val="Emphasis"/>
          <w:i w:val="0"/>
          <w:lang w:val="en-US"/>
        </w:rPr>
        <w:tab/>
      </w:r>
      <w:r w:rsidR="0034585C" w:rsidRPr="00B23212">
        <w:rPr>
          <w:rStyle w:val="Emphasis"/>
          <w:i w:val="0"/>
          <w:lang w:val="en-US"/>
        </w:rPr>
        <w:t xml:space="preserve"> </w:t>
      </w:r>
      <w:r w:rsidR="009B176B">
        <w:rPr>
          <w:rStyle w:val="Emphasis"/>
          <w:i w:val="0"/>
          <w:lang w:val="en-US"/>
        </w:rPr>
        <w:t xml:space="preserve">Eng. </w:t>
      </w:r>
      <w:r w:rsidR="0034585C" w:rsidRPr="0034585C">
        <w:rPr>
          <w:rStyle w:val="Emphasis"/>
          <w:i w:val="0"/>
          <w:lang w:val="es-CR"/>
        </w:rPr>
        <w:t xml:space="preserve">Pabel Peña                             </w:t>
      </w:r>
    </w:p>
    <w:p w14:paraId="5E1D31C6" w14:textId="77777777" w:rsidR="00F37C0A" w:rsidRPr="00E7183E" w:rsidRDefault="0034585C" w:rsidP="003C42D0">
      <w:pPr>
        <w:rPr>
          <w:rStyle w:val="Emphasis"/>
          <w:i w:val="0"/>
          <w:lang w:val="es-CR"/>
        </w:rPr>
      </w:pPr>
      <w:r w:rsidRPr="0034585C">
        <w:rPr>
          <w:rStyle w:val="Emphasis"/>
          <w:i w:val="0"/>
          <w:lang w:val="es-CR"/>
        </w:rPr>
        <w:t xml:space="preserve"> </w:t>
      </w:r>
      <w:r w:rsidR="00E7183E">
        <w:rPr>
          <w:rStyle w:val="Emphasis"/>
          <w:i w:val="0"/>
          <w:lang w:val="es-CR"/>
        </w:rPr>
        <w:t xml:space="preserve">       </w:t>
      </w:r>
      <w:r w:rsidR="009B176B">
        <w:rPr>
          <w:rStyle w:val="Emphasis"/>
          <w:i w:val="0"/>
          <w:lang w:val="es-CR"/>
        </w:rPr>
        <w:t xml:space="preserve">     </w:t>
      </w:r>
      <w:r w:rsidRPr="00E7183E">
        <w:rPr>
          <w:rStyle w:val="Emphasis"/>
          <w:i w:val="0"/>
          <w:lang w:val="es-CR"/>
        </w:rPr>
        <w:t xml:space="preserve">MSL Surveyor                               </w:t>
      </w:r>
    </w:p>
    <w:sectPr w:rsidR="00F37C0A" w:rsidRPr="00E7183E" w:rsidSect="00111204">
      <w:headerReference w:type="default" r:id="rId9"/>
      <w:footerReference w:type="default" r:id="rId10"/>
      <w:pgSz w:w="12240" w:h="15840"/>
      <w:pgMar w:top="1985" w:right="1467" w:bottom="851" w:left="1701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93AC7" w14:textId="77777777" w:rsidR="00436980" w:rsidRDefault="00436980">
      <w:r>
        <w:separator/>
      </w:r>
    </w:p>
  </w:endnote>
  <w:endnote w:type="continuationSeparator" w:id="0">
    <w:p w14:paraId="1A9E4633" w14:textId="77777777" w:rsidR="00436980" w:rsidRDefault="004369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58C63" w14:textId="77777777" w:rsidR="008539C1" w:rsidRDefault="008539C1">
    <w:pPr>
      <w:pStyle w:val="Footer"/>
      <w:tabs>
        <w:tab w:val="right" w:pos="8789"/>
        <w:tab w:val="right" w:pos="9498"/>
      </w:tabs>
      <w:ind w:right="-658" w:hanging="851"/>
      <w:rPr>
        <w:color w:val="000000"/>
        <w:sz w:val="12"/>
      </w:rPr>
    </w:pPr>
  </w:p>
  <w:p w14:paraId="74F78429" w14:textId="083596E8" w:rsidR="008539C1" w:rsidRDefault="0024607F">
    <w:pPr>
      <w:pStyle w:val="Footer"/>
      <w:tabs>
        <w:tab w:val="right" w:pos="9498"/>
      </w:tabs>
      <w:spacing w:line="360" w:lineRule="auto"/>
      <w:ind w:right="-658" w:hanging="851"/>
      <w:jc w:val="center"/>
      <w:rPr>
        <w:rFonts w:ascii="Century Gothic" w:hAnsi="Century Gothic"/>
        <w:sz w:val="16"/>
        <w:lang w:val="en-US"/>
      </w:rPr>
    </w:pPr>
    <w:r>
      <w:rPr>
        <w:rFonts w:ascii="Century Gothic" w:hAnsi="Century Gothic"/>
        <w:noProof/>
        <w:sz w:val="16"/>
        <w:lang w:val="es-CR" w:eastAsia="es-CR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74D6FCB" wp14:editId="2F59198A">
              <wp:simplePos x="0" y="0"/>
              <wp:positionH relativeFrom="column">
                <wp:posOffset>213360</wp:posOffset>
              </wp:positionH>
              <wp:positionV relativeFrom="paragraph">
                <wp:posOffset>-4445</wp:posOffset>
              </wp:positionV>
              <wp:extent cx="5124450" cy="327660"/>
              <wp:effectExtent l="0" t="0" r="0" b="0"/>
              <wp:wrapNone/>
              <wp:docPr id="682540863" name="Text 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24450" cy="3276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513EEC" w14:textId="77777777" w:rsidR="00082EE9" w:rsidRPr="00EE2D76" w:rsidRDefault="00082EE9" w:rsidP="00082EE9">
                          <w:pPr>
                            <w:jc w:val="center"/>
                            <w:rPr>
                              <w:rFonts w:ascii="Book Antiqua" w:hAnsi="Book Antiqua"/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entury Gothic" w:hAnsi="Century Gothic"/>
                              <w:sz w:val="16"/>
                              <w:lang w:val="en-GB"/>
                            </w:rPr>
                            <w:t>Head Office – Alajuela, San Jose</w:t>
                          </w:r>
                          <w:r w:rsidRPr="00B71D41">
                            <w:rPr>
                              <w:rFonts w:ascii="Century Gothic" w:hAnsi="Century Gothic"/>
                              <w:sz w:val="16"/>
                              <w:lang w:val="en-GB"/>
                            </w:rPr>
                            <w:t xml:space="preserve"> – Ph</w:t>
                          </w:r>
                          <w:r>
                            <w:rPr>
                              <w:rFonts w:ascii="Century Gothic" w:hAnsi="Century Gothic"/>
                              <w:sz w:val="16"/>
                              <w:lang w:val="en-GB"/>
                            </w:rPr>
                            <w:t xml:space="preserve">one (506) 8814-07-84 – Tele (506) 2795-14-55 – </w:t>
                          </w:r>
                          <w:r w:rsidRPr="00B71D41">
                            <w:rPr>
                              <w:rFonts w:ascii="Century Gothic" w:hAnsi="Century Gothic"/>
                              <w:sz w:val="16"/>
                              <w:lang w:val="en-GB"/>
                            </w:rPr>
                            <w:t>COSTA RICA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74D6FCB" id="_x0000_t202" coordsize="21600,21600" o:spt="202" path="m,l,21600r21600,l21600,xe">
              <v:stroke joinstyle="miter"/>
              <v:path gradientshapeok="t" o:connecttype="rect"/>
            </v:shapetype>
            <v:shape id="Text Box 25" o:spid="_x0000_s1027" type="#_x0000_t202" style="position:absolute;left:0;text-align:left;margin-left:16.8pt;margin-top:-.35pt;width:403.5pt;height:25.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" filled="f" stroked="f">
              <v:textbox>
                <w:txbxContent>
                  <w:p w14:paraId="06513EEC" w14:textId="77777777" w:rsidR="00082EE9" w:rsidRPr="00EE2D76" w:rsidRDefault="00082EE9" w:rsidP="00082EE9">
                    <w:pPr>
                      <w:jc w:val="center"/>
                      <w:rPr>
                        <w:rFonts w:ascii="Book Antiqua" w:hAnsi="Book Antiqua"/>
                        <w:b/>
                        <w:bCs/>
                        <w:sz w:val="18"/>
                        <w:szCs w:val="18"/>
                      </w:rPr>
                    </w:pPr>
                    <w:r>
                      <w:rPr>
                        <w:rFonts w:ascii="Century Gothic" w:hAnsi="Century Gothic"/>
                        <w:sz w:val="16"/>
                        <w:lang w:val="en-GB"/>
                      </w:rPr>
                      <w:t>Head Office – Alajuela, San Jose</w:t>
                    </w:r>
                    <w:r w:rsidRPr="00B71D41">
                      <w:rPr>
                        <w:rFonts w:ascii="Century Gothic" w:hAnsi="Century Gothic"/>
                        <w:sz w:val="16"/>
                        <w:lang w:val="en-GB"/>
                      </w:rPr>
                      <w:t xml:space="preserve"> – Ph</w:t>
                    </w:r>
                    <w:r>
                      <w:rPr>
                        <w:rFonts w:ascii="Century Gothic" w:hAnsi="Century Gothic"/>
                        <w:sz w:val="16"/>
                        <w:lang w:val="en-GB"/>
                      </w:rPr>
                      <w:t xml:space="preserve">one (506) 8814-07-84 – Tele (506) 2795-14-55 – </w:t>
                    </w:r>
                    <w:r w:rsidRPr="00B71D41">
                      <w:rPr>
                        <w:rFonts w:ascii="Century Gothic" w:hAnsi="Century Gothic"/>
                        <w:sz w:val="16"/>
                        <w:lang w:val="en-GB"/>
                      </w:rPr>
                      <w:t>COSTA RICA</w:t>
                    </w:r>
                  </w:p>
                </w:txbxContent>
              </v:textbox>
            </v:shape>
          </w:pict>
        </mc:Fallback>
      </mc:AlternateContent>
    </w:r>
    <w:r w:rsidR="008539C1">
      <w:rPr>
        <w:rFonts w:ascii="Century Gothic" w:hAnsi="Century Gothic"/>
        <w:sz w:val="16"/>
        <w:lang w:val="en-US"/>
      </w:rPr>
      <w:t xml:space="preserve"> </w:t>
    </w:r>
    <w:r w:rsidR="008539C1">
      <w:rPr>
        <w:rFonts w:ascii="Century Gothic" w:hAnsi="Century Gothic"/>
        <w:lang w:val="en-US"/>
      </w:rPr>
      <w:t xml:space="preserve"> </w:t>
    </w:r>
  </w:p>
  <w:p w14:paraId="5695FCB3" w14:textId="2FD286A5" w:rsidR="008539C1" w:rsidRDefault="0024607F">
    <w:pPr>
      <w:pStyle w:val="Footer"/>
      <w:tabs>
        <w:tab w:val="right" w:pos="9498"/>
      </w:tabs>
      <w:spacing w:line="360" w:lineRule="auto"/>
      <w:ind w:right="-658" w:hanging="851"/>
      <w:jc w:val="center"/>
      <w:rPr>
        <w:color w:val="008000"/>
        <w:sz w:val="16"/>
        <w:lang w:val="en-US"/>
      </w:rPr>
    </w:pPr>
    <w:r>
      <w:rPr>
        <w:noProof/>
        <w:color w:val="008000"/>
        <w:sz w:val="16"/>
        <w:lang w:val="es-CR" w:eastAsia="es-CR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0C6B356" wp14:editId="667BA0BE">
              <wp:simplePos x="0" y="0"/>
              <wp:positionH relativeFrom="column">
                <wp:posOffset>1828800</wp:posOffset>
              </wp:positionH>
              <wp:positionV relativeFrom="paragraph">
                <wp:posOffset>16510</wp:posOffset>
              </wp:positionV>
              <wp:extent cx="2099945" cy="228600"/>
              <wp:effectExtent l="0" t="0" r="0" b="0"/>
              <wp:wrapNone/>
              <wp:docPr id="1693101225" name="Text Box 2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/>
                    </wps:cNvSpPr>
                    <wps:spPr bwMode="auto">
                      <a:xfrm>
                        <a:off x="0" y="0"/>
                        <a:ext cx="2099945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4725C4" w14:textId="77777777" w:rsidR="00A30054" w:rsidRPr="00A7672A" w:rsidRDefault="00A30054" w:rsidP="00A30054">
                          <w:pPr>
                            <w:rPr>
                              <w:color w:val="0000FF"/>
                              <w:szCs w:val="24"/>
                            </w:rPr>
                          </w:pPr>
                          <w:r w:rsidRPr="00A7672A">
                            <w:rPr>
                              <w:rFonts w:ascii="Book Antiqua" w:hAnsi="Book Antiqua" w:cs="Tahoma"/>
                              <w:b/>
                              <w:bCs/>
                              <w:color w:val="0000FF"/>
                              <w:szCs w:val="24"/>
                            </w:rPr>
                            <w:t>www.mslogisticsgroup.com</w:t>
                          </w:r>
                        </w:p>
                        <w:p w14:paraId="6B80C29E" w14:textId="77777777" w:rsidR="00A30054" w:rsidRDefault="00A30054" w:rsidP="00A30054">
                          <w:pPr>
                            <w:pStyle w:val="Heading1"/>
                            <w:rPr>
                              <w:color w:val="000080"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C6B356" id="Text Box 24" o:spid="_x0000_s1028" type="#_x0000_t202" style="position:absolute;left:0;text-align:left;margin-left:2in;margin-top:1.3pt;width:165.35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" filled="f" stroked="f">
              <o:lock v:ext="edit" aspectratio="t"/>
              <v:textbox inset="0,0,0,0">
                <w:txbxContent>
                  <w:p w14:paraId="534725C4" w14:textId="77777777" w:rsidR="00A30054" w:rsidRPr="00A7672A" w:rsidRDefault="00A30054" w:rsidP="00A30054">
                    <w:pPr>
                      <w:rPr>
                        <w:color w:val="0000FF"/>
                        <w:szCs w:val="24"/>
                      </w:rPr>
                    </w:pPr>
                    <w:r w:rsidRPr="00A7672A">
                      <w:rPr>
                        <w:rFonts w:ascii="Book Antiqua" w:hAnsi="Book Antiqua" w:cs="Tahoma"/>
                        <w:b/>
                        <w:bCs/>
                        <w:color w:val="0000FF"/>
                        <w:szCs w:val="24"/>
                      </w:rPr>
                      <w:t>www.mslogisticsgroup.com</w:t>
                    </w:r>
                  </w:p>
                  <w:p w14:paraId="6B80C29E" w14:textId="77777777" w:rsidR="00A30054" w:rsidRDefault="00A30054" w:rsidP="00A30054">
                    <w:pPr>
                      <w:pStyle w:val="Heading1"/>
                      <w:rPr>
                        <w:color w:val="000080"/>
                        <w:sz w:val="16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530C36C4" w14:textId="77777777" w:rsidR="008539C1" w:rsidRDefault="008539C1">
    <w:pPr>
      <w:pStyle w:val="Footer"/>
      <w:tabs>
        <w:tab w:val="right" w:pos="9498"/>
      </w:tabs>
      <w:spacing w:line="360" w:lineRule="auto"/>
      <w:ind w:right="-658" w:hanging="851"/>
      <w:jc w:val="center"/>
      <w:rPr>
        <w:color w:val="008000"/>
        <w:sz w:val="16"/>
        <w:lang w:val="en-US"/>
      </w:rPr>
    </w:pPr>
  </w:p>
  <w:p w14:paraId="169DF1F2" w14:textId="77777777" w:rsidR="008539C1" w:rsidRDefault="008539C1">
    <w:pPr>
      <w:pStyle w:val="Footer"/>
      <w:tabs>
        <w:tab w:val="clear" w:pos="8504"/>
        <w:tab w:val="right" w:pos="8364"/>
        <w:tab w:val="right" w:pos="8789"/>
        <w:tab w:val="right" w:pos="9498"/>
      </w:tabs>
      <w:ind w:right="-658" w:hanging="851"/>
      <w:rPr>
        <w:color w:val="008000"/>
        <w:sz w:val="18"/>
        <w:lang w:val="en-US"/>
      </w:rPr>
    </w:pPr>
    <w:r>
      <w:rPr>
        <w:color w:val="000000"/>
        <w:sz w:val="12"/>
        <w:lang w:val="en-US"/>
      </w:rPr>
      <w:t xml:space="preserve">      </w:t>
    </w:r>
  </w:p>
  <w:p w14:paraId="4457843D" w14:textId="77777777" w:rsidR="008539C1" w:rsidRDefault="008539C1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DC295" w14:textId="77777777" w:rsidR="00436980" w:rsidRDefault="00436980">
      <w:r>
        <w:separator/>
      </w:r>
    </w:p>
  </w:footnote>
  <w:footnote w:type="continuationSeparator" w:id="0">
    <w:p w14:paraId="61C2D66A" w14:textId="77777777" w:rsidR="00436980" w:rsidRDefault="004369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FD265" w14:textId="5FE0D042" w:rsidR="008539C1" w:rsidRDefault="0024607F">
    <w:pPr>
      <w:pStyle w:val="Header"/>
    </w:pPr>
    <w:r>
      <w:rPr>
        <w:noProof/>
        <w:lang w:val="es-CR" w:eastAsia="es-CR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3245139" wp14:editId="24C620B0">
              <wp:simplePos x="0" y="0"/>
              <wp:positionH relativeFrom="column">
                <wp:posOffset>4442460</wp:posOffset>
              </wp:positionH>
              <wp:positionV relativeFrom="paragraph">
                <wp:posOffset>-29210</wp:posOffset>
              </wp:positionV>
              <wp:extent cx="2126615" cy="251460"/>
              <wp:effectExtent l="0" t="0" r="0" b="0"/>
              <wp:wrapNone/>
              <wp:docPr id="1410177" name="Text 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26615" cy="2514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DAB600" w14:textId="77777777" w:rsidR="00653C9F" w:rsidRPr="0024607F" w:rsidRDefault="00653C9F" w:rsidP="00653C9F">
                          <w:pPr>
                            <w:rPr>
                              <w:b/>
                              <w:spacing w:val="22"/>
                              <w:sz w:val="20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24607F">
                            <w:rPr>
                              <w:b/>
                              <w:color w:val="FF0000"/>
                              <w:spacing w:val="22"/>
                              <w:sz w:val="20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CERT Nº</w:t>
                          </w:r>
                          <w:r w:rsidRPr="0024607F">
                            <w:rPr>
                              <w:color w:val="000000"/>
                              <w:spacing w:val="22"/>
                              <w:sz w:val="20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</w:t>
                          </w:r>
                          <w:r w:rsidR="00704096" w:rsidRPr="0024607F">
                            <w:rPr>
                              <w:b/>
                              <w:spacing w:val="22"/>
                              <w:sz w:val="20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1015</w:t>
                          </w:r>
                          <w:r w:rsidRPr="0024607F">
                            <w:rPr>
                              <w:b/>
                              <w:spacing w:val="22"/>
                              <w:sz w:val="20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-</w:t>
                          </w:r>
                          <w:r w:rsidR="00704096" w:rsidRPr="0024607F">
                            <w:rPr>
                              <w:b/>
                              <w:spacing w:val="22"/>
                              <w:sz w:val="20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1512-2017-1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245139" id="_x0000_t202" coordsize="21600,21600" o:spt="202" path="m,l,21600r21600,l21600,xe">
              <v:stroke joinstyle="miter"/>
              <v:path gradientshapeok="t" o:connecttype="rect"/>
            </v:shapetype>
            <v:shape id="Text Box 26" o:spid="_x0000_s1026" type="#_x0000_t202" style="position:absolute;margin-left:349.8pt;margin-top:-2.3pt;width:167.45pt;height:19.8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" filled="f" stroked="f">
              <v:textbox>
                <w:txbxContent>
                  <w:p w14:paraId="01DAB600" w14:textId="77777777" w:rsidR="00653C9F" w:rsidRPr="0024607F" w:rsidRDefault="00653C9F" w:rsidP="00653C9F">
                    <w:pPr>
                      <w:rPr>
                        <w:b/>
                        <w:spacing w:val="22"/>
                        <w:sz w:val="20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 w:rsidRPr="0024607F">
                      <w:rPr>
                        <w:b/>
                        <w:color w:val="FF0000"/>
                        <w:spacing w:val="22"/>
                        <w:sz w:val="20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t>CERT Nº</w:t>
                    </w:r>
                    <w:r w:rsidRPr="0024607F">
                      <w:rPr>
                        <w:color w:val="000000"/>
                        <w:spacing w:val="22"/>
                        <w:sz w:val="20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t xml:space="preserve"> </w:t>
                    </w:r>
                    <w:r w:rsidR="00704096" w:rsidRPr="0024607F">
                      <w:rPr>
                        <w:b/>
                        <w:spacing w:val="22"/>
                        <w:sz w:val="20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t>1015</w:t>
                    </w:r>
                    <w:r w:rsidRPr="0024607F">
                      <w:rPr>
                        <w:b/>
                        <w:spacing w:val="22"/>
                        <w:sz w:val="20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t>-</w:t>
                    </w:r>
                    <w:r w:rsidR="00704096" w:rsidRPr="0024607F">
                      <w:rPr>
                        <w:b/>
                        <w:spacing w:val="22"/>
                        <w:sz w:val="20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t>1512-2017-1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ES"/>
      </w:rPr>
      <w:drawing>
        <wp:anchor distT="0" distB="0" distL="114300" distR="114300" simplePos="0" relativeHeight="251655680" behindDoc="0" locked="0" layoutInCell="1" allowOverlap="1" wp14:anchorId="334CD18C" wp14:editId="5FCD62A8">
          <wp:simplePos x="0" y="0"/>
          <wp:positionH relativeFrom="column">
            <wp:posOffset>-93345</wp:posOffset>
          </wp:positionH>
          <wp:positionV relativeFrom="paragraph">
            <wp:posOffset>944880</wp:posOffset>
          </wp:positionV>
          <wp:extent cx="6807835" cy="7653655"/>
          <wp:effectExtent l="0" t="0" r="0" b="0"/>
          <wp:wrapNone/>
          <wp:docPr id="2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88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07835" cy="7653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ES"/>
      </w:rPr>
      <w:drawing>
        <wp:anchor distT="0" distB="0" distL="114300" distR="114300" simplePos="0" relativeHeight="251656704" behindDoc="1" locked="0" layoutInCell="1" allowOverlap="1" wp14:anchorId="250FB988" wp14:editId="40FD802B">
          <wp:simplePos x="0" y="0"/>
          <wp:positionH relativeFrom="column">
            <wp:posOffset>-102870</wp:posOffset>
          </wp:positionH>
          <wp:positionV relativeFrom="paragraph">
            <wp:posOffset>-21590</wp:posOffset>
          </wp:positionV>
          <wp:extent cx="3091815" cy="768985"/>
          <wp:effectExtent l="0" t="0" r="0" b="0"/>
          <wp:wrapTight wrapText="bothSides">
            <wp:wrapPolygon edited="0">
              <wp:start x="0" y="0"/>
              <wp:lineTo x="0" y="20869"/>
              <wp:lineTo x="21427" y="20869"/>
              <wp:lineTo x="21427" y="0"/>
              <wp:lineTo x="0" y="0"/>
            </wp:wrapPolygon>
          </wp:wrapTight>
          <wp:docPr id="2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91815" cy="7689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656D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8C595A"/>
    <w:multiLevelType w:val="hybridMultilevel"/>
    <w:tmpl w:val="49965140"/>
    <w:lvl w:ilvl="0" w:tplc="4F8ABEBA">
      <w:start w:val="1"/>
      <w:numFmt w:val="bullet"/>
      <w:lvlText w:val=""/>
      <w:lvlJc w:val="left"/>
      <w:pPr>
        <w:tabs>
          <w:tab w:val="num" w:pos="1557"/>
        </w:tabs>
        <w:ind w:left="1557" w:hanging="423"/>
      </w:pPr>
      <w:rPr>
        <w:rFonts w:ascii="Symbol" w:hAnsi="Symbol" w:hint="default"/>
      </w:rPr>
    </w:lvl>
    <w:lvl w:ilvl="1" w:tplc="6FBAAC8E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587DF3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3" w15:restartNumberingAfterBreak="0">
    <w:nsid w:val="0F962CF5"/>
    <w:multiLevelType w:val="hybridMultilevel"/>
    <w:tmpl w:val="FC445080"/>
    <w:lvl w:ilvl="0" w:tplc="4F8ABEBA">
      <w:start w:val="1"/>
      <w:numFmt w:val="bullet"/>
      <w:lvlText w:val=""/>
      <w:lvlJc w:val="left"/>
      <w:pPr>
        <w:tabs>
          <w:tab w:val="num" w:pos="1563"/>
        </w:tabs>
        <w:ind w:left="1563" w:hanging="423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12282B69"/>
    <w:multiLevelType w:val="hybridMultilevel"/>
    <w:tmpl w:val="5088F192"/>
    <w:lvl w:ilvl="0" w:tplc="0C0A000F">
      <w:start w:val="1"/>
      <w:numFmt w:val="decimal"/>
      <w:lvlText w:val="%1."/>
      <w:lvlJc w:val="left"/>
      <w:pPr>
        <w:tabs>
          <w:tab w:val="num" w:pos="1494"/>
        </w:tabs>
        <w:ind w:left="1494" w:hanging="360"/>
      </w:pPr>
      <w:rPr>
        <w:rFonts w:hint="default"/>
      </w:rPr>
    </w:lvl>
    <w:lvl w:ilvl="1" w:tplc="6FBAAC8E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4577CC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2E786413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5512DDF"/>
    <w:multiLevelType w:val="hybridMultilevel"/>
    <w:tmpl w:val="D9AE68D8"/>
    <w:lvl w:ilvl="0" w:tplc="4F8ABEBA">
      <w:start w:val="1"/>
      <w:numFmt w:val="bullet"/>
      <w:lvlText w:val=""/>
      <w:lvlJc w:val="left"/>
      <w:pPr>
        <w:tabs>
          <w:tab w:val="num" w:pos="1557"/>
        </w:tabs>
        <w:ind w:left="1557" w:hanging="423"/>
      </w:pPr>
      <w:rPr>
        <w:rFonts w:ascii="Symbol" w:hAnsi="Symbol" w:hint="default"/>
      </w:rPr>
    </w:lvl>
    <w:lvl w:ilvl="1" w:tplc="5D340298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994465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D66228C"/>
    <w:multiLevelType w:val="multilevel"/>
    <w:tmpl w:val="7BA050B4"/>
    <w:lvl w:ilvl="0">
      <w:start w:val="1"/>
      <w:numFmt w:val="bullet"/>
      <w:lvlText w:val="-"/>
      <w:lvlJc w:val="left"/>
      <w:pPr>
        <w:tabs>
          <w:tab w:val="num" w:pos="1500"/>
        </w:tabs>
        <w:ind w:left="1500" w:hanging="360"/>
      </w:pPr>
      <w:rPr>
        <w:rFonts w:ascii="Arial" w:eastAsia="Times New Roman" w:hAnsi="Arial" w:hint="default"/>
      </w:rPr>
    </w:lvl>
    <w:lvl w:ilvl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10" w15:restartNumberingAfterBreak="0">
    <w:nsid w:val="3FE278B0"/>
    <w:multiLevelType w:val="hybridMultilevel"/>
    <w:tmpl w:val="B5F272E4"/>
    <w:lvl w:ilvl="0" w:tplc="0C0A0001">
      <w:start w:val="1"/>
      <w:numFmt w:val="bullet"/>
      <w:lvlText w:val=""/>
      <w:lvlJc w:val="left"/>
      <w:pPr>
        <w:tabs>
          <w:tab w:val="num" w:pos="2421"/>
        </w:tabs>
        <w:ind w:left="2421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11" w15:restartNumberingAfterBreak="0">
    <w:nsid w:val="49A34536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4D527DB8"/>
    <w:multiLevelType w:val="hybridMultilevel"/>
    <w:tmpl w:val="90A21B78"/>
    <w:lvl w:ilvl="0" w:tplc="4F8ABEBA">
      <w:start w:val="1"/>
      <w:numFmt w:val="bullet"/>
      <w:lvlText w:val=""/>
      <w:lvlJc w:val="left"/>
      <w:pPr>
        <w:tabs>
          <w:tab w:val="num" w:pos="1557"/>
        </w:tabs>
        <w:ind w:left="1557" w:hanging="423"/>
      </w:pPr>
      <w:rPr>
        <w:rFonts w:ascii="Symbol" w:hAnsi="Symbol" w:hint="default"/>
      </w:rPr>
    </w:lvl>
    <w:lvl w:ilvl="1" w:tplc="6FBAAC8E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C12BF3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54712DB4"/>
    <w:multiLevelType w:val="hybridMultilevel"/>
    <w:tmpl w:val="114A9D68"/>
    <w:lvl w:ilvl="0" w:tplc="4F8ABEBA">
      <w:start w:val="1"/>
      <w:numFmt w:val="bullet"/>
      <w:lvlText w:val=""/>
      <w:lvlJc w:val="left"/>
      <w:pPr>
        <w:tabs>
          <w:tab w:val="num" w:pos="2265"/>
        </w:tabs>
        <w:ind w:left="2265" w:hanging="423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623F6399"/>
    <w:multiLevelType w:val="hybridMultilevel"/>
    <w:tmpl w:val="7BA050B4"/>
    <w:lvl w:ilvl="0" w:tplc="6FBAAC8E">
      <w:start w:val="1"/>
      <w:numFmt w:val="bullet"/>
      <w:lvlText w:val="-"/>
      <w:lvlJc w:val="left"/>
      <w:pPr>
        <w:tabs>
          <w:tab w:val="num" w:pos="1500"/>
        </w:tabs>
        <w:ind w:left="1500" w:hanging="360"/>
      </w:pPr>
      <w:rPr>
        <w:rFonts w:ascii="Arial" w:eastAsia="Times New Roman" w:hAnsi="Aria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16" w15:restartNumberingAfterBreak="0">
    <w:nsid w:val="63521E01"/>
    <w:multiLevelType w:val="hybridMultilevel"/>
    <w:tmpl w:val="3AE030E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8730A0"/>
    <w:multiLevelType w:val="multilevel"/>
    <w:tmpl w:val="55448B44"/>
    <w:lvl w:ilvl="0">
      <w:start w:val="1"/>
      <w:numFmt w:val="bullet"/>
      <w:lvlText w:val=""/>
      <w:lvlJc w:val="left"/>
      <w:pPr>
        <w:tabs>
          <w:tab w:val="num" w:pos="1557"/>
        </w:tabs>
        <w:ind w:left="1557" w:hanging="423"/>
      </w:pPr>
      <w:rPr>
        <w:rFonts w:ascii="Symbol" w:hAnsi="Symbol" w:hint="default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EC3EE4"/>
    <w:multiLevelType w:val="singleLevel"/>
    <w:tmpl w:val="0C0A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9" w15:restartNumberingAfterBreak="0">
    <w:nsid w:val="6B5B5F96"/>
    <w:multiLevelType w:val="multilevel"/>
    <w:tmpl w:val="9724E5BE"/>
    <w:lvl w:ilvl="0">
      <w:start w:val="1"/>
      <w:numFmt w:val="decimal"/>
      <w:lvlText w:val="%1"/>
      <w:lvlJc w:val="left"/>
      <w:pPr>
        <w:tabs>
          <w:tab w:val="num" w:pos="660"/>
        </w:tabs>
        <w:ind w:left="660" w:hanging="6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1369"/>
        </w:tabs>
        <w:ind w:left="1369" w:hanging="660"/>
      </w:pPr>
      <w:rPr>
        <w:rFonts w:hint="default"/>
      </w:rPr>
    </w:lvl>
    <w:lvl w:ilvl="2">
      <w:start w:val="10"/>
      <w:numFmt w:val="decimal"/>
      <w:lvlText w:val="%1.%2.%3"/>
      <w:lvlJc w:val="left"/>
      <w:pPr>
        <w:tabs>
          <w:tab w:val="num" w:pos="2138"/>
        </w:tabs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7"/>
        </w:tabs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6"/>
        </w:tabs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5"/>
        </w:tabs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94"/>
        </w:tabs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63"/>
        </w:tabs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72"/>
        </w:tabs>
        <w:ind w:left="7472" w:hanging="1800"/>
      </w:pPr>
      <w:rPr>
        <w:rFonts w:hint="default"/>
      </w:rPr>
    </w:lvl>
  </w:abstractNum>
  <w:abstractNum w:abstractNumId="20" w15:restartNumberingAfterBreak="0">
    <w:nsid w:val="6CC16CB7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711F7FA0"/>
    <w:multiLevelType w:val="hybridMultilevel"/>
    <w:tmpl w:val="DD2C7E4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DD0950"/>
    <w:multiLevelType w:val="multilevel"/>
    <w:tmpl w:val="2F2E86B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709"/>
      </w:pPr>
      <w:rPr>
        <w:b/>
        <w:bCs/>
      </w:rPr>
    </w:lvl>
    <w:lvl w:ilvl="1">
      <w:start w:val="1"/>
      <w:numFmt w:val="decimal"/>
      <w:lvlText w:val="%1.%2."/>
      <w:lvlJc w:val="left"/>
      <w:pPr>
        <w:tabs>
          <w:tab w:val="num" w:pos="1419"/>
        </w:tabs>
        <w:ind w:left="1419" w:hanging="709"/>
      </w:p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23" w15:restartNumberingAfterBreak="0">
    <w:nsid w:val="78773979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7810793">
    <w:abstractNumId w:val="5"/>
  </w:num>
  <w:num w:numId="2" w16cid:durableId="1347052814">
    <w:abstractNumId w:val="13"/>
  </w:num>
  <w:num w:numId="3" w16cid:durableId="307132458">
    <w:abstractNumId w:val="20"/>
  </w:num>
  <w:num w:numId="4" w16cid:durableId="1090925641">
    <w:abstractNumId w:val="0"/>
  </w:num>
  <w:num w:numId="5" w16cid:durableId="28191498">
    <w:abstractNumId w:val="11"/>
  </w:num>
  <w:num w:numId="6" w16cid:durableId="1671641326">
    <w:abstractNumId w:val="23"/>
  </w:num>
  <w:num w:numId="7" w16cid:durableId="1327592526">
    <w:abstractNumId w:val="8"/>
  </w:num>
  <w:num w:numId="8" w16cid:durableId="312569638">
    <w:abstractNumId w:val="22"/>
  </w:num>
  <w:num w:numId="9" w16cid:durableId="1700012851">
    <w:abstractNumId w:val="6"/>
  </w:num>
  <w:num w:numId="10" w16cid:durableId="487939900">
    <w:abstractNumId w:val="19"/>
  </w:num>
  <w:num w:numId="11" w16cid:durableId="1195775977">
    <w:abstractNumId w:val="18"/>
  </w:num>
  <w:num w:numId="12" w16cid:durableId="2097823311">
    <w:abstractNumId w:val="10"/>
  </w:num>
  <w:num w:numId="13" w16cid:durableId="684136606">
    <w:abstractNumId w:val="14"/>
  </w:num>
  <w:num w:numId="14" w16cid:durableId="527914000">
    <w:abstractNumId w:val="12"/>
  </w:num>
  <w:num w:numId="15" w16cid:durableId="876432288">
    <w:abstractNumId w:val="2"/>
  </w:num>
  <w:num w:numId="16" w16cid:durableId="19861305">
    <w:abstractNumId w:val="17"/>
  </w:num>
  <w:num w:numId="17" w16cid:durableId="512260183">
    <w:abstractNumId w:val="7"/>
  </w:num>
  <w:num w:numId="18" w16cid:durableId="1919905415">
    <w:abstractNumId w:val="15"/>
  </w:num>
  <w:num w:numId="19" w16cid:durableId="2046908462">
    <w:abstractNumId w:val="9"/>
  </w:num>
  <w:num w:numId="20" w16cid:durableId="921254586">
    <w:abstractNumId w:val="3"/>
  </w:num>
  <w:num w:numId="21" w16cid:durableId="782115947">
    <w:abstractNumId w:val="4"/>
  </w:num>
  <w:num w:numId="22" w16cid:durableId="1625039316">
    <w:abstractNumId w:val="1"/>
  </w:num>
  <w:num w:numId="23" w16cid:durableId="1769739022">
    <w:abstractNumId w:val="16"/>
  </w:num>
  <w:num w:numId="24" w16cid:durableId="102559353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2B7"/>
    <w:rsid w:val="000005E2"/>
    <w:rsid w:val="00003D15"/>
    <w:rsid w:val="00007A17"/>
    <w:rsid w:val="00015C93"/>
    <w:rsid w:val="000176BB"/>
    <w:rsid w:val="00017BF7"/>
    <w:rsid w:val="00017F97"/>
    <w:rsid w:val="00020A12"/>
    <w:rsid w:val="0002432C"/>
    <w:rsid w:val="0002463F"/>
    <w:rsid w:val="00024C3F"/>
    <w:rsid w:val="00032D87"/>
    <w:rsid w:val="00033CD5"/>
    <w:rsid w:val="00035E4D"/>
    <w:rsid w:val="000369DE"/>
    <w:rsid w:val="000408C3"/>
    <w:rsid w:val="00047A5A"/>
    <w:rsid w:val="0006176F"/>
    <w:rsid w:val="00066621"/>
    <w:rsid w:val="00071CA9"/>
    <w:rsid w:val="00072725"/>
    <w:rsid w:val="00082EE9"/>
    <w:rsid w:val="00084A61"/>
    <w:rsid w:val="00084E66"/>
    <w:rsid w:val="00090EBF"/>
    <w:rsid w:val="00093503"/>
    <w:rsid w:val="00096CC3"/>
    <w:rsid w:val="000A14F3"/>
    <w:rsid w:val="000A4F5F"/>
    <w:rsid w:val="000A58FC"/>
    <w:rsid w:val="000A62B7"/>
    <w:rsid w:val="000B0C51"/>
    <w:rsid w:val="000B0E19"/>
    <w:rsid w:val="000B13F4"/>
    <w:rsid w:val="000B1BDA"/>
    <w:rsid w:val="000B7B4C"/>
    <w:rsid w:val="000C0827"/>
    <w:rsid w:val="000C4D81"/>
    <w:rsid w:val="000C5C0B"/>
    <w:rsid w:val="000E0892"/>
    <w:rsid w:val="000E0DA1"/>
    <w:rsid w:val="000E0FAC"/>
    <w:rsid w:val="000E32AE"/>
    <w:rsid w:val="000E469C"/>
    <w:rsid w:val="000E4AFF"/>
    <w:rsid w:val="000E74EC"/>
    <w:rsid w:val="000F1975"/>
    <w:rsid w:val="000F302A"/>
    <w:rsid w:val="000F6A7D"/>
    <w:rsid w:val="000F6B08"/>
    <w:rsid w:val="000F7012"/>
    <w:rsid w:val="001025B0"/>
    <w:rsid w:val="00111204"/>
    <w:rsid w:val="00111B49"/>
    <w:rsid w:val="00114BA1"/>
    <w:rsid w:val="00117804"/>
    <w:rsid w:val="001215DD"/>
    <w:rsid w:val="0012606B"/>
    <w:rsid w:val="00131CD5"/>
    <w:rsid w:val="001334CC"/>
    <w:rsid w:val="00135C65"/>
    <w:rsid w:val="00136CDF"/>
    <w:rsid w:val="00151637"/>
    <w:rsid w:val="001518D5"/>
    <w:rsid w:val="00153298"/>
    <w:rsid w:val="00155369"/>
    <w:rsid w:val="0015646B"/>
    <w:rsid w:val="001636FF"/>
    <w:rsid w:val="001648F4"/>
    <w:rsid w:val="00166DBE"/>
    <w:rsid w:val="00171D69"/>
    <w:rsid w:val="0017552F"/>
    <w:rsid w:val="00177CEA"/>
    <w:rsid w:val="00180319"/>
    <w:rsid w:val="001808E8"/>
    <w:rsid w:val="00186A6A"/>
    <w:rsid w:val="00191FC6"/>
    <w:rsid w:val="001A6702"/>
    <w:rsid w:val="001B0A59"/>
    <w:rsid w:val="001B51A6"/>
    <w:rsid w:val="001C3751"/>
    <w:rsid w:val="001D1443"/>
    <w:rsid w:val="001D7271"/>
    <w:rsid w:val="001E179C"/>
    <w:rsid w:val="001E78D4"/>
    <w:rsid w:val="001E7BBD"/>
    <w:rsid w:val="001F42FC"/>
    <w:rsid w:val="001F64EB"/>
    <w:rsid w:val="00202079"/>
    <w:rsid w:val="00205171"/>
    <w:rsid w:val="00210392"/>
    <w:rsid w:val="002106C7"/>
    <w:rsid w:val="00210D27"/>
    <w:rsid w:val="00213976"/>
    <w:rsid w:val="00225696"/>
    <w:rsid w:val="00230E69"/>
    <w:rsid w:val="00231031"/>
    <w:rsid w:val="00236E26"/>
    <w:rsid w:val="002436C1"/>
    <w:rsid w:val="0024607F"/>
    <w:rsid w:val="0025109D"/>
    <w:rsid w:val="00253319"/>
    <w:rsid w:val="002537C1"/>
    <w:rsid w:val="00253D06"/>
    <w:rsid w:val="002560F9"/>
    <w:rsid w:val="002568BC"/>
    <w:rsid w:val="00262ACB"/>
    <w:rsid w:val="00267FB5"/>
    <w:rsid w:val="002714DA"/>
    <w:rsid w:val="0027279B"/>
    <w:rsid w:val="00281DC3"/>
    <w:rsid w:val="00282047"/>
    <w:rsid w:val="002849F7"/>
    <w:rsid w:val="00285E00"/>
    <w:rsid w:val="00292479"/>
    <w:rsid w:val="0029454F"/>
    <w:rsid w:val="002A0A96"/>
    <w:rsid w:val="002A2390"/>
    <w:rsid w:val="002B0768"/>
    <w:rsid w:val="002B1B98"/>
    <w:rsid w:val="002B3151"/>
    <w:rsid w:val="002D31E7"/>
    <w:rsid w:val="002E53BC"/>
    <w:rsid w:val="002E73A7"/>
    <w:rsid w:val="002E770B"/>
    <w:rsid w:val="002F46C4"/>
    <w:rsid w:val="002F4C2F"/>
    <w:rsid w:val="002F7199"/>
    <w:rsid w:val="00302763"/>
    <w:rsid w:val="0030606E"/>
    <w:rsid w:val="00323194"/>
    <w:rsid w:val="00323A87"/>
    <w:rsid w:val="00325CCD"/>
    <w:rsid w:val="00326692"/>
    <w:rsid w:val="0034044A"/>
    <w:rsid w:val="00341E23"/>
    <w:rsid w:val="00342770"/>
    <w:rsid w:val="0034585C"/>
    <w:rsid w:val="00352D0A"/>
    <w:rsid w:val="00353618"/>
    <w:rsid w:val="00356B07"/>
    <w:rsid w:val="003631DB"/>
    <w:rsid w:val="00363A86"/>
    <w:rsid w:val="00363D46"/>
    <w:rsid w:val="00373CA8"/>
    <w:rsid w:val="00374F7B"/>
    <w:rsid w:val="00384F45"/>
    <w:rsid w:val="003A3793"/>
    <w:rsid w:val="003B3EA0"/>
    <w:rsid w:val="003B45AA"/>
    <w:rsid w:val="003B64ED"/>
    <w:rsid w:val="003C1B56"/>
    <w:rsid w:val="003C1FA9"/>
    <w:rsid w:val="003C231A"/>
    <w:rsid w:val="003C42D0"/>
    <w:rsid w:val="003D435A"/>
    <w:rsid w:val="003D719D"/>
    <w:rsid w:val="003E0B9D"/>
    <w:rsid w:val="003E1378"/>
    <w:rsid w:val="003E1B5D"/>
    <w:rsid w:val="003E4F16"/>
    <w:rsid w:val="003E5465"/>
    <w:rsid w:val="003E73B7"/>
    <w:rsid w:val="003E74B8"/>
    <w:rsid w:val="003F5200"/>
    <w:rsid w:val="003F5B80"/>
    <w:rsid w:val="004026E5"/>
    <w:rsid w:val="00405B2C"/>
    <w:rsid w:val="0041167D"/>
    <w:rsid w:val="004333F1"/>
    <w:rsid w:val="004351BD"/>
    <w:rsid w:val="0043592E"/>
    <w:rsid w:val="00436980"/>
    <w:rsid w:val="00441312"/>
    <w:rsid w:val="00444883"/>
    <w:rsid w:val="00447BA1"/>
    <w:rsid w:val="00447EAF"/>
    <w:rsid w:val="004502D1"/>
    <w:rsid w:val="004520F1"/>
    <w:rsid w:val="004528E8"/>
    <w:rsid w:val="00457276"/>
    <w:rsid w:val="00470F9E"/>
    <w:rsid w:val="00474374"/>
    <w:rsid w:val="004745CC"/>
    <w:rsid w:val="004851DF"/>
    <w:rsid w:val="00485B77"/>
    <w:rsid w:val="00487018"/>
    <w:rsid w:val="00492AB0"/>
    <w:rsid w:val="00493AA0"/>
    <w:rsid w:val="004C150F"/>
    <w:rsid w:val="004C51A1"/>
    <w:rsid w:val="004D09C2"/>
    <w:rsid w:val="004D4E2B"/>
    <w:rsid w:val="004E0E25"/>
    <w:rsid w:val="004E0F36"/>
    <w:rsid w:val="004E5E18"/>
    <w:rsid w:val="004E71BE"/>
    <w:rsid w:val="004F02FA"/>
    <w:rsid w:val="004F0B34"/>
    <w:rsid w:val="004F2FFC"/>
    <w:rsid w:val="00504B7F"/>
    <w:rsid w:val="0051316E"/>
    <w:rsid w:val="005132E5"/>
    <w:rsid w:val="00514DAC"/>
    <w:rsid w:val="00520983"/>
    <w:rsid w:val="00540CA2"/>
    <w:rsid w:val="00542CF3"/>
    <w:rsid w:val="00547AF4"/>
    <w:rsid w:val="00550E34"/>
    <w:rsid w:val="00551E39"/>
    <w:rsid w:val="00553450"/>
    <w:rsid w:val="00554506"/>
    <w:rsid w:val="00590506"/>
    <w:rsid w:val="005A3013"/>
    <w:rsid w:val="005A368D"/>
    <w:rsid w:val="005A4E61"/>
    <w:rsid w:val="005B1E8F"/>
    <w:rsid w:val="005B410F"/>
    <w:rsid w:val="005B5D3A"/>
    <w:rsid w:val="005C5F77"/>
    <w:rsid w:val="005C7172"/>
    <w:rsid w:val="005D1D21"/>
    <w:rsid w:val="005D281E"/>
    <w:rsid w:val="005D3F6D"/>
    <w:rsid w:val="005D4D09"/>
    <w:rsid w:val="005E178F"/>
    <w:rsid w:val="005E77A9"/>
    <w:rsid w:val="005F0B2D"/>
    <w:rsid w:val="00613BB9"/>
    <w:rsid w:val="0061490B"/>
    <w:rsid w:val="006276F7"/>
    <w:rsid w:val="006305C2"/>
    <w:rsid w:val="00633450"/>
    <w:rsid w:val="00653C9F"/>
    <w:rsid w:val="006547E6"/>
    <w:rsid w:val="00661641"/>
    <w:rsid w:val="00661CFA"/>
    <w:rsid w:val="00671B6E"/>
    <w:rsid w:val="00683C08"/>
    <w:rsid w:val="00685323"/>
    <w:rsid w:val="00687F23"/>
    <w:rsid w:val="006909D6"/>
    <w:rsid w:val="00695329"/>
    <w:rsid w:val="006A025D"/>
    <w:rsid w:val="006A3486"/>
    <w:rsid w:val="006B21C3"/>
    <w:rsid w:val="006B35B6"/>
    <w:rsid w:val="006B598E"/>
    <w:rsid w:val="006C00BA"/>
    <w:rsid w:val="006C68C1"/>
    <w:rsid w:val="006D4C30"/>
    <w:rsid w:val="006D6BC4"/>
    <w:rsid w:val="006E4C2E"/>
    <w:rsid w:val="006E6DC4"/>
    <w:rsid w:val="006F048A"/>
    <w:rsid w:val="006F5008"/>
    <w:rsid w:val="006F7AB3"/>
    <w:rsid w:val="00704096"/>
    <w:rsid w:val="0071178C"/>
    <w:rsid w:val="0072427E"/>
    <w:rsid w:val="00725195"/>
    <w:rsid w:val="007334C6"/>
    <w:rsid w:val="00736528"/>
    <w:rsid w:val="00737E58"/>
    <w:rsid w:val="00742153"/>
    <w:rsid w:val="00743013"/>
    <w:rsid w:val="00747E92"/>
    <w:rsid w:val="0075024E"/>
    <w:rsid w:val="00751B0D"/>
    <w:rsid w:val="0075668F"/>
    <w:rsid w:val="00757E76"/>
    <w:rsid w:val="00761DF4"/>
    <w:rsid w:val="007670BB"/>
    <w:rsid w:val="00767210"/>
    <w:rsid w:val="00770999"/>
    <w:rsid w:val="00771699"/>
    <w:rsid w:val="0077424C"/>
    <w:rsid w:val="00774294"/>
    <w:rsid w:val="00776D91"/>
    <w:rsid w:val="00777E8D"/>
    <w:rsid w:val="00790AB3"/>
    <w:rsid w:val="00790E63"/>
    <w:rsid w:val="00794B5C"/>
    <w:rsid w:val="00795440"/>
    <w:rsid w:val="00795676"/>
    <w:rsid w:val="007A312E"/>
    <w:rsid w:val="007D7659"/>
    <w:rsid w:val="007E381C"/>
    <w:rsid w:val="007E3C5D"/>
    <w:rsid w:val="007F02CA"/>
    <w:rsid w:val="007F5F5A"/>
    <w:rsid w:val="007F787C"/>
    <w:rsid w:val="0081089E"/>
    <w:rsid w:val="0081243D"/>
    <w:rsid w:val="008141DA"/>
    <w:rsid w:val="0081463D"/>
    <w:rsid w:val="0082391A"/>
    <w:rsid w:val="008248C6"/>
    <w:rsid w:val="008339B5"/>
    <w:rsid w:val="00834529"/>
    <w:rsid w:val="0083582D"/>
    <w:rsid w:val="0083585F"/>
    <w:rsid w:val="008369F4"/>
    <w:rsid w:val="00851F95"/>
    <w:rsid w:val="008539C1"/>
    <w:rsid w:val="0085617B"/>
    <w:rsid w:val="00860057"/>
    <w:rsid w:val="00861A51"/>
    <w:rsid w:val="00866567"/>
    <w:rsid w:val="00866DB6"/>
    <w:rsid w:val="00871032"/>
    <w:rsid w:val="00871D50"/>
    <w:rsid w:val="0087672A"/>
    <w:rsid w:val="00882B1E"/>
    <w:rsid w:val="00890F05"/>
    <w:rsid w:val="00891B36"/>
    <w:rsid w:val="00895B2B"/>
    <w:rsid w:val="008A2778"/>
    <w:rsid w:val="008A2B44"/>
    <w:rsid w:val="008A5296"/>
    <w:rsid w:val="008B5D89"/>
    <w:rsid w:val="008C17B0"/>
    <w:rsid w:val="008C3E93"/>
    <w:rsid w:val="008C5AC8"/>
    <w:rsid w:val="008C73F8"/>
    <w:rsid w:val="008D2B13"/>
    <w:rsid w:val="008D537D"/>
    <w:rsid w:val="008D6E8A"/>
    <w:rsid w:val="008D7B8B"/>
    <w:rsid w:val="008F029D"/>
    <w:rsid w:val="008F468A"/>
    <w:rsid w:val="009032C6"/>
    <w:rsid w:val="00904190"/>
    <w:rsid w:val="00912C10"/>
    <w:rsid w:val="00916B61"/>
    <w:rsid w:val="00916F75"/>
    <w:rsid w:val="0092332A"/>
    <w:rsid w:val="0093077F"/>
    <w:rsid w:val="00934478"/>
    <w:rsid w:val="00945DEB"/>
    <w:rsid w:val="0095330E"/>
    <w:rsid w:val="00956233"/>
    <w:rsid w:val="0095661A"/>
    <w:rsid w:val="009640B5"/>
    <w:rsid w:val="009755B0"/>
    <w:rsid w:val="009918C3"/>
    <w:rsid w:val="00995931"/>
    <w:rsid w:val="00995C85"/>
    <w:rsid w:val="0099724F"/>
    <w:rsid w:val="009A771E"/>
    <w:rsid w:val="009B176B"/>
    <w:rsid w:val="009C461A"/>
    <w:rsid w:val="009C503A"/>
    <w:rsid w:val="009D5C1F"/>
    <w:rsid w:val="009E105F"/>
    <w:rsid w:val="009E4872"/>
    <w:rsid w:val="009F33EB"/>
    <w:rsid w:val="009F4C0F"/>
    <w:rsid w:val="00A03087"/>
    <w:rsid w:val="00A07D56"/>
    <w:rsid w:val="00A14083"/>
    <w:rsid w:val="00A15047"/>
    <w:rsid w:val="00A216C2"/>
    <w:rsid w:val="00A22BD7"/>
    <w:rsid w:val="00A272CF"/>
    <w:rsid w:val="00A30054"/>
    <w:rsid w:val="00A34239"/>
    <w:rsid w:val="00A37D95"/>
    <w:rsid w:val="00A424C2"/>
    <w:rsid w:val="00A54F0F"/>
    <w:rsid w:val="00A7015B"/>
    <w:rsid w:val="00A73623"/>
    <w:rsid w:val="00A75531"/>
    <w:rsid w:val="00A81B73"/>
    <w:rsid w:val="00A8221F"/>
    <w:rsid w:val="00A85349"/>
    <w:rsid w:val="00AB24E2"/>
    <w:rsid w:val="00AB3519"/>
    <w:rsid w:val="00AB5D49"/>
    <w:rsid w:val="00AB7645"/>
    <w:rsid w:val="00AC10EF"/>
    <w:rsid w:val="00AC2B5F"/>
    <w:rsid w:val="00AC6BAE"/>
    <w:rsid w:val="00AD6FC9"/>
    <w:rsid w:val="00AD7ADD"/>
    <w:rsid w:val="00AF22FD"/>
    <w:rsid w:val="00AF31BF"/>
    <w:rsid w:val="00AF3E62"/>
    <w:rsid w:val="00AF65E7"/>
    <w:rsid w:val="00B03D1D"/>
    <w:rsid w:val="00B07427"/>
    <w:rsid w:val="00B126ED"/>
    <w:rsid w:val="00B15149"/>
    <w:rsid w:val="00B17ABD"/>
    <w:rsid w:val="00B20CDA"/>
    <w:rsid w:val="00B23212"/>
    <w:rsid w:val="00B2519F"/>
    <w:rsid w:val="00B3133E"/>
    <w:rsid w:val="00B31502"/>
    <w:rsid w:val="00B316CE"/>
    <w:rsid w:val="00B448B2"/>
    <w:rsid w:val="00B50789"/>
    <w:rsid w:val="00B53134"/>
    <w:rsid w:val="00B641D9"/>
    <w:rsid w:val="00B655C5"/>
    <w:rsid w:val="00B755FB"/>
    <w:rsid w:val="00B8236F"/>
    <w:rsid w:val="00B832CA"/>
    <w:rsid w:val="00B862C6"/>
    <w:rsid w:val="00B92064"/>
    <w:rsid w:val="00B95A85"/>
    <w:rsid w:val="00BA065B"/>
    <w:rsid w:val="00BA3A26"/>
    <w:rsid w:val="00BA62C8"/>
    <w:rsid w:val="00BB01C5"/>
    <w:rsid w:val="00BB0F9E"/>
    <w:rsid w:val="00BB21EF"/>
    <w:rsid w:val="00BB2263"/>
    <w:rsid w:val="00BC2E58"/>
    <w:rsid w:val="00BC3BE4"/>
    <w:rsid w:val="00BC43B9"/>
    <w:rsid w:val="00BC6019"/>
    <w:rsid w:val="00BC63C7"/>
    <w:rsid w:val="00BD0A9D"/>
    <w:rsid w:val="00BD169D"/>
    <w:rsid w:val="00BD4067"/>
    <w:rsid w:val="00BD53F0"/>
    <w:rsid w:val="00BE04F7"/>
    <w:rsid w:val="00BE3F79"/>
    <w:rsid w:val="00BF3927"/>
    <w:rsid w:val="00C00FE5"/>
    <w:rsid w:val="00C04881"/>
    <w:rsid w:val="00C05953"/>
    <w:rsid w:val="00C11A1B"/>
    <w:rsid w:val="00C13803"/>
    <w:rsid w:val="00C24C05"/>
    <w:rsid w:val="00C319EC"/>
    <w:rsid w:val="00C326A2"/>
    <w:rsid w:val="00C3446B"/>
    <w:rsid w:val="00C37E26"/>
    <w:rsid w:val="00C41F31"/>
    <w:rsid w:val="00C4224A"/>
    <w:rsid w:val="00C43132"/>
    <w:rsid w:val="00C43EB9"/>
    <w:rsid w:val="00C44D12"/>
    <w:rsid w:val="00C47BAC"/>
    <w:rsid w:val="00C56456"/>
    <w:rsid w:val="00C634BE"/>
    <w:rsid w:val="00C71C17"/>
    <w:rsid w:val="00C72316"/>
    <w:rsid w:val="00C73F2D"/>
    <w:rsid w:val="00C762BF"/>
    <w:rsid w:val="00C82C3A"/>
    <w:rsid w:val="00C87BBD"/>
    <w:rsid w:val="00C9392D"/>
    <w:rsid w:val="00CA1A6D"/>
    <w:rsid w:val="00CA5FCC"/>
    <w:rsid w:val="00CB0365"/>
    <w:rsid w:val="00CB0776"/>
    <w:rsid w:val="00CB3C2A"/>
    <w:rsid w:val="00CB50C9"/>
    <w:rsid w:val="00CB5F09"/>
    <w:rsid w:val="00CC063A"/>
    <w:rsid w:val="00CC26AF"/>
    <w:rsid w:val="00CC44FA"/>
    <w:rsid w:val="00CD193E"/>
    <w:rsid w:val="00CD259C"/>
    <w:rsid w:val="00CD5F91"/>
    <w:rsid w:val="00CE010A"/>
    <w:rsid w:val="00D02427"/>
    <w:rsid w:val="00D06B11"/>
    <w:rsid w:val="00D11B0A"/>
    <w:rsid w:val="00D17015"/>
    <w:rsid w:val="00D17B51"/>
    <w:rsid w:val="00D26736"/>
    <w:rsid w:val="00D33C54"/>
    <w:rsid w:val="00D342ED"/>
    <w:rsid w:val="00D343FD"/>
    <w:rsid w:val="00D34D5E"/>
    <w:rsid w:val="00D35985"/>
    <w:rsid w:val="00D35F0D"/>
    <w:rsid w:val="00D360EE"/>
    <w:rsid w:val="00D52D97"/>
    <w:rsid w:val="00D55B40"/>
    <w:rsid w:val="00D56739"/>
    <w:rsid w:val="00D6349B"/>
    <w:rsid w:val="00D703ED"/>
    <w:rsid w:val="00D71CAE"/>
    <w:rsid w:val="00D71FDC"/>
    <w:rsid w:val="00D72E34"/>
    <w:rsid w:val="00D81107"/>
    <w:rsid w:val="00D8737C"/>
    <w:rsid w:val="00D923A1"/>
    <w:rsid w:val="00DA3B1A"/>
    <w:rsid w:val="00DA56C4"/>
    <w:rsid w:val="00DB6581"/>
    <w:rsid w:val="00DC25B9"/>
    <w:rsid w:val="00DC7637"/>
    <w:rsid w:val="00DD2A5D"/>
    <w:rsid w:val="00DD4F6C"/>
    <w:rsid w:val="00DD5956"/>
    <w:rsid w:val="00DE1FD3"/>
    <w:rsid w:val="00DE3E18"/>
    <w:rsid w:val="00DF2B5A"/>
    <w:rsid w:val="00DF72A6"/>
    <w:rsid w:val="00E01BA6"/>
    <w:rsid w:val="00E06951"/>
    <w:rsid w:val="00E14D68"/>
    <w:rsid w:val="00E25226"/>
    <w:rsid w:val="00E27874"/>
    <w:rsid w:val="00E31F7C"/>
    <w:rsid w:val="00E37FAF"/>
    <w:rsid w:val="00E418FE"/>
    <w:rsid w:val="00E45729"/>
    <w:rsid w:val="00E4586A"/>
    <w:rsid w:val="00E55194"/>
    <w:rsid w:val="00E63E0A"/>
    <w:rsid w:val="00E64DBF"/>
    <w:rsid w:val="00E7183E"/>
    <w:rsid w:val="00E7369B"/>
    <w:rsid w:val="00E75C2C"/>
    <w:rsid w:val="00E81EF0"/>
    <w:rsid w:val="00E8378A"/>
    <w:rsid w:val="00E919CE"/>
    <w:rsid w:val="00EA42EA"/>
    <w:rsid w:val="00EC5F03"/>
    <w:rsid w:val="00ED1FDB"/>
    <w:rsid w:val="00ED63D2"/>
    <w:rsid w:val="00EE132C"/>
    <w:rsid w:val="00EF085D"/>
    <w:rsid w:val="00F10DEA"/>
    <w:rsid w:val="00F143DC"/>
    <w:rsid w:val="00F145A8"/>
    <w:rsid w:val="00F14D68"/>
    <w:rsid w:val="00F22503"/>
    <w:rsid w:val="00F3196E"/>
    <w:rsid w:val="00F37C0A"/>
    <w:rsid w:val="00F41F5D"/>
    <w:rsid w:val="00F42BCA"/>
    <w:rsid w:val="00F44092"/>
    <w:rsid w:val="00F45391"/>
    <w:rsid w:val="00F46DB7"/>
    <w:rsid w:val="00F578D5"/>
    <w:rsid w:val="00F612C8"/>
    <w:rsid w:val="00F61F89"/>
    <w:rsid w:val="00F62F01"/>
    <w:rsid w:val="00F663EE"/>
    <w:rsid w:val="00F72ABE"/>
    <w:rsid w:val="00F74770"/>
    <w:rsid w:val="00F812E4"/>
    <w:rsid w:val="00F8277F"/>
    <w:rsid w:val="00F87758"/>
    <w:rsid w:val="00FA0062"/>
    <w:rsid w:val="00FA047C"/>
    <w:rsid w:val="00FA739F"/>
    <w:rsid w:val="00FB0996"/>
    <w:rsid w:val="00FC52E0"/>
    <w:rsid w:val="00FC7FE7"/>
    <w:rsid w:val="00FD0B1F"/>
    <w:rsid w:val="00FD3A7B"/>
    <w:rsid w:val="00FE007B"/>
    <w:rsid w:val="00FE06D0"/>
    <w:rsid w:val="00FF53FF"/>
    <w:rsid w:val="00FF6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24A537D"/>
  <w15:chartTrackingRefBased/>
  <w15:docId w15:val="{6E49ABC2-B556-4003-94EA-A5AA76FB7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5729"/>
    <w:rPr>
      <w:rFonts w:ascii="Arial" w:hAnsi="Arial"/>
      <w:sz w:val="24"/>
      <w:lang w:val="es-CO" w:eastAsia="es-ES"/>
    </w:rPr>
  </w:style>
  <w:style w:type="paragraph" w:styleId="Heading1">
    <w:name w:val="heading 1"/>
    <w:basedOn w:val="Normal"/>
    <w:next w:val="Normal"/>
    <w:link w:val="Heading1Char"/>
    <w:qFormat/>
    <w:pPr>
      <w:keepNext/>
      <w:jc w:val="center"/>
      <w:outlineLvl w:val="0"/>
    </w:pPr>
    <w:rPr>
      <w:b/>
      <w:sz w:val="32"/>
      <w:lang w:val="en-US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sz w:val="14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b/>
      <w:sz w:val="26"/>
      <w:lang w:val="en-US"/>
    </w:rPr>
  </w:style>
  <w:style w:type="paragraph" w:styleId="Heading5">
    <w:name w:val="heading 5"/>
    <w:basedOn w:val="Normal"/>
    <w:next w:val="Normal"/>
    <w:qFormat/>
    <w:rsid w:val="008F029D"/>
    <w:pPr>
      <w:keepNext/>
      <w:jc w:val="center"/>
      <w:outlineLvl w:val="4"/>
    </w:pPr>
    <w:rPr>
      <w:b/>
      <w:snapToGrid w:val="0"/>
      <w:color w:val="FFFFFF"/>
      <w:sz w:val="18"/>
      <w:lang w:val="es-E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pPr>
      <w:tabs>
        <w:tab w:val="center" w:pos="4252"/>
        <w:tab w:val="right" w:pos="8504"/>
      </w:tabs>
    </w:p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pPr>
      <w:jc w:val="both"/>
    </w:pPr>
    <w:rPr>
      <w:lang w:val="en-US"/>
    </w:rPr>
  </w:style>
  <w:style w:type="paragraph" w:styleId="BodyText2">
    <w:name w:val="Body Text 2"/>
    <w:basedOn w:val="Normal"/>
    <w:rsid w:val="00861A51"/>
    <w:rPr>
      <w:b/>
      <w:lang w:val="es-ES"/>
    </w:rPr>
  </w:style>
  <w:style w:type="paragraph" w:styleId="BodyTextIndent2">
    <w:name w:val="Body Text Indent 2"/>
    <w:basedOn w:val="Normal"/>
    <w:rsid w:val="00F812E4"/>
    <w:pPr>
      <w:ind w:left="2832"/>
      <w:jc w:val="both"/>
    </w:pPr>
    <w:rPr>
      <w:b/>
      <w:sz w:val="36"/>
      <w:lang w:val="en-US"/>
    </w:rPr>
  </w:style>
  <w:style w:type="paragraph" w:styleId="BodyTextIndent3">
    <w:name w:val="Body Text Indent 3"/>
    <w:basedOn w:val="Normal"/>
    <w:rsid w:val="008F029D"/>
    <w:pPr>
      <w:spacing w:before="280"/>
      <w:ind w:left="1418"/>
      <w:jc w:val="both"/>
    </w:pPr>
    <w:rPr>
      <w:lang w:val="en-US"/>
    </w:rPr>
  </w:style>
  <w:style w:type="paragraph" w:styleId="BodyTextIndent">
    <w:name w:val="Body Text Indent"/>
    <w:basedOn w:val="Normal"/>
    <w:rsid w:val="008F029D"/>
    <w:pPr>
      <w:ind w:left="709" w:hanging="709"/>
      <w:jc w:val="both"/>
    </w:pPr>
    <w:rPr>
      <w:lang w:val="en-US"/>
    </w:rPr>
  </w:style>
  <w:style w:type="paragraph" w:styleId="BalloonText">
    <w:name w:val="Balloon Text"/>
    <w:basedOn w:val="Normal"/>
    <w:semiHidden/>
    <w:rsid w:val="008B5D89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rsid w:val="00A30054"/>
    <w:rPr>
      <w:rFonts w:ascii="Arial" w:hAnsi="Arial"/>
      <w:b/>
      <w:sz w:val="32"/>
      <w:lang w:val="en-US" w:eastAsia="es-ES"/>
    </w:rPr>
  </w:style>
  <w:style w:type="character" w:styleId="Strong">
    <w:name w:val="Strong"/>
    <w:qFormat/>
    <w:rsid w:val="003C42D0"/>
    <w:rPr>
      <w:b/>
      <w:bCs/>
    </w:rPr>
  </w:style>
  <w:style w:type="character" w:styleId="Emphasis">
    <w:name w:val="Emphasis"/>
    <w:qFormat/>
    <w:rsid w:val="003C42D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57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72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24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3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03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6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46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6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6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7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1\Msb\Plantillas\Cert%20&amp;%20Prelim\CERTIFICATE%20ENGLISH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CERTIFICATE ENGLISH.dot</Template>
  <TotalTime>0</TotalTime>
  <Pages>1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Panama, December 16th  2000</vt:lpstr>
    </vt:vector>
  </TitlesOfParts>
  <Company>MSB</Company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Panama, December 16th  2000</dc:title>
  <dc:subject/>
  <dc:creator>administrado</dc:creator>
  <cp:keywords/>
  <cp:lastModifiedBy>Aaron Avila</cp:lastModifiedBy>
  <cp:revision>2</cp:revision>
  <cp:lastPrinted>2017-12-16T15:23:00Z</cp:lastPrinted>
  <dcterms:created xsi:type="dcterms:W3CDTF">2026-03-13T22:26:00Z</dcterms:created>
  <dcterms:modified xsi:type="dcterms:W3CDTF">2026-03-13T22:26:00Z</dcterms:modified>
</cp:coreProperties>
</file>